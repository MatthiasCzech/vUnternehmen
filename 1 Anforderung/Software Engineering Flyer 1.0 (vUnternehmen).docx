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ellenraster"/>
        <w:tblpPr w:leftFromText="187" w:rightFromText="187" w:vertAnchor="page" w:horzAnchor="page" w:tblpXSpec="center" w:tblpY="1139"/>
        <w:tblW w:w="9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left w:w="144" w:type="dxa"/>
          <w:bottom w:w="14" w:type="dxa"/>
          <w:right w:w="144" w:type="dxa"/>
        </w:tblCellMar>
        <w:tblLook w:val="04A0" w:firstRow="1" w:lastRow="0" w:firstColumn="1" w:lastColumn="0" w:noHBand="0" w:noVBand="1"/>
      </w:tblPr>
      <w:tblGrid>
        <w:gridCol w:w="6480"/>
        <w:gridCol w:w="3240"/>
      </w:tblGrid>
      <w:tr w:rsidR="00E0311F" w:rsidRPr="00375157">
        <w:trPr>
          <w:trHeight w:hRule="exact" w:val="576"/>
        </w:trPr>
        <w:tc>
          <w:tcPr>
            <w:tcW w:w="6480" w:type="dxa"/>
            <w:shd w:val="clear" w:color="auto" w:fill="auto"/>
            <w:vAlign w:val="bottom"/>
          </w:tcPr>
          <w:p w:rsidR="00E0311F" w:rsidRPr="00AE4029" w:rsidRDefault="00E8153A" w:rsidP="007A3E46">
            <w:pPr>
              <w:jc w:val="right"/>
              <w:rPr>
                <w:lang w:val="en-US"/>
              </w:rPr>
            </w:pPr>
            <w:bookmarkStart w:id="0" w:name="_GoBack"/>
            <w:bookmarkEnd w:id="0"/>
            <w:r w:rsidRPr="00DF0955">
              <w:rPr>
                <w:noProof/>
                <w:lang w:eastAsia="de-DE"/>
              </w:rPr>
              <w:drawing>
                <wp:anchor distT="0" distB="0" distL="114300" distR="114300" simplePos="0" relativeHeight="251724800" behindDoc="0" locked="0" layoutInCell="1" allowOverlap="1" wp14:anchorId="4E879B81" wp14:editId="43658CC3">
                  <wp:simplePos x="914400" y="9410700"/>
                  <wp:positionH relativeFrom="margin">
                    <wp:posOffset>71120</wp:posOffset>
                  </wp:positionH>
                  <wp:positionV relativeFrom="margin">
                    <wp:posOffset>51435</wp:posOffset>
                  </wp:positionV>
                  <wp:extent cx="1343025" cy="304800"/>
                  <wp:effectExtent l="0" t="0" r="9525" b="0"/>
                  <wp:wrapNone/>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fTL_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43025" cy="304800"/>
                          </a:xfrm>
                          <a:prstGeom prst="rect">
                            <a:avLst/>
                          </a:prstGeom>
                        </pic:spPr>
                      </pic:pic>
                    </a:graphicData>
                  </a:graphic>
                  <wp14:sizeRelH relativeFrom="margin">
                    <wp14:pctWidth>0</wp14:pctWidth>
                  </wp14:sizeRelH>
                  <wp14:sizeRelV relativeFrom="margin">
                    <wp14:pctHeight>0</wp14:pctHeight>
                  </wp14:sizeRelV>
                </wp:anchor>
              </w:drawing>
            </w:r>
            <w:r w:rsidR="00340E35" w:rsidRPr="00476ACA">
              <w:rPr>
                <w:noProof/>
                <w:lang w:eastAsia="de-DE"/>
              </w:rPr>
              <mc:AlternateContent>
                <mc:Choice Requires="wps">
                  <w:drawing>
                    <wp:anchor distT="0" distB="0" distL="114300" distR="114300" simplePos="0" relativeHeight="251707392" behindDoc="1" locked="1" layoutInCell="0" allowOverlap="1" wp14:anchorId="29D5FA12" wp14:editId="10E7473A">
                      <wp:simplePos x="0" y="0"/>
                      <wp:positionH relativeFrom="page">
                        <wp:posOffset>723900</wp:posOffset>
                      </wp:positionH>
                      <wp:positionV relativeFrom="page">
                        <wp:posOffset>1157605</wp:posOffset>
                      </wp:positionV>
                      <wp:extent cx="4138930" cy="3502025"/>
                      <wp:effectExtent l="0" t="0" r="0" b="3175"/>
                      <wp:wrapNone/>
                      <wp:docPr id="36" name="Rectangle 4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38930" cy="3502025"/>
                              </a:xfrm>
                              <a:prstGeom prst="rect">
                                <a:avLst/>
                              </a:prstGeom>
                              <a:gradFill rotWithShape="1">
                                <a:gsLst>
                                  <a:gs pos="0">
                                    <a:srgbClr val="D7E3BC"/>
                                  </a:gs>
                                  <a:gs pos="100000">
                                    <a:schemeClr val="bg1">
                                      <a:lumMod val="100000"/>
                                      <a:lumOff val="0"/>
                                    </a:schemeClr>
                                  </a:gs>
                                </a:gsLst>
                                <a:path path="rect">
                                  <a:fillToRect l="100000" b="100000"/>
                                </a:path>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2" o:spid="_x0000_s1026" style="position:absolute;margin-left:57pt;margin-top:91.15pt;width:325.9pt;height:275.7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" o:allowincell="f" fillcolor="#d7e3bc" stroked="f">
                      <v:fill color2="white [3212]" rotate="t" focusposition="1" focussize="" focus="100%" type="gradientRadial">
                        <o:fill v:ext="view" type="gradientCenter"/>
                      </v:fill>
                      <w10:wrap anchorx="page" anchory="page"/>
                      <w10:anchorlock/>
                    </v:rect>
                  </w:pict>
                </mc:Fallback>
              </mc:AlternateContent>
            </w:r>
            <w:r w:rsidR="00340E35" w:rsidRPr="00476ACA">
              <w:rPr>
                <w:noProof/>
                <w:lang w:eastAsia="de-DE"/>
              </w:rPr>
              <mc:AlternateContent>
                <mc:Choice Requires="wps">
                  <w:drawing>
                    <wp:anchor distT="0" distB="0" distL="114300" distR="114300" simplePos="0" relativeHeight="251689984" behindDoc="0" locked="1" layoutInCell="0" allowOverlap="1" wp14:anchorId="13A448E0" wp14:editId="208C73D2">
                      <wp:simplePos x="0" y="0"/>
                      <wp:positionH relativeFrom="page">
                        <wp:posOffset>4855210</wp:posOffset>
                      </wp:positionH>
                      <wp:positionV relativeFrom="page">
                        <wp:posOffset>1161415</wp:posOffset>
                      </wp:positionV>
                      <wp:extent cx="2057400" cy="3502025"/>
                      <wp:effectExtent l="0" t="0" r="2540" b="3810"/>
                      <wp:wrapNone/>
                      <wp:docPr id="35" name="Text Box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502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311F" w:rsidRDefault="009006AF">
                                  <w:r>
                                    <w:rPr>
                                      <w:noProof/>
                                      <w:lang w:eastAsia="de-DE"/>
                                    </w:rPr>
                                    <w:drawing>
                                      <wp:inline distT="0" distB="0" distL="0" distR="0" wp14:anchorId="5961CDBE" wp14:editId="181EC8B8">
                                        <wp:extent cx="2057400" cy="3559515"/>
                                        <wp:effectExtent l="0" t="0" r="0" b="3175"/>
                                        <wp:docPr id="7" name="j017588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0175886.tif"/>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7400" cy="3559515"/>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7" o:spid="_x0000_s1026" type="#_x0000_t202" style="position:absolute;left:0;text-align:left;margin-left:382.3pt;margin-top:91.45pt;width:162pt;height:275.7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" o:allowincell="f" filled="f" stroked="f">
                      <v:textbox inset="0,0,0,0">
                        <w:txbxContent>
                          <w:p w:rsidR="00E0311F" w:rsidRDefault="009006AF">
                            <w:r>
                              <w:rPr>
                                <w:noProof/>
                                <w:lang w:eastAsia="de-DE"/>
                              </w:rPr>
                              <w:drawing>
                                <wp:inline distT="0" distB="0" distL="0" distR="0" wp14:anchorId="5961CDBE" wp14:editId="181EC8B8">
                                  <wp:extent cx="2057400" cy="3559515"/>
                                  <wp:effectExtent l="0" t="0" r="0" b="3175"/>
                                  <wp:docPr id="7" name="j017588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0175886.tif"/>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7400" cy="3559515"/>
                                          </a:xfrm>
                                          <a:prstGeom prst="rect">
                                            <a:avLst/>
                                          </a:prstGeom>
                                        </pic:spPr>
                                      </pic:pic>
                                    </a:graphicData>
                                  </a:graphic>
                                </wp:inline>
                              </w:drawing>
                            </w:r>
                          </w:p>
                        </w:txbxContent>
                      </v:textbox>
                      <w10:wrap anchorx="page" anchory="page"/>
                      <w10:anchorlock/>
                    </v:shape>
                  </w:pict>
                </mc:Fallback>
              </mc:AlternateContent>
            </w:r>
            <w:r w:rsidR="00340E35" w:rsidRPr="00476ACA">
              <w:rPr>
                <w:noProof/>
                <w:lang w:eastAsia="de-DE"/>
              </w:rPr>
              <mc:AlternateContent>
                <mc:Choice Requires="wps">
                  <w:drawing>
                    <wp:anchor distT="0" distB="0" distL="114300" distR="114300" simplePos="0" relativeHeight="251688960" behindDoc="0" locked="1" layoutInCell="0" allowOverlap="1" wp14:anchorId="47440CD7" wp14:editId="18AD6DDF">
                      <wp:simplePos x="0" y="0"/>
                      <wp:positionH relativeFrom="page">
                        <wp:posOffset>4855210</wp:posOffset>
                      </wp:positionH>
                      <wp:positionV relativeFrom="page">
                        <wp:posOffset>711835</wp:posOffset>
                      </wp:positionV>
                      <wp:extent cx="2057400" cy="455295"/>
                      <wp:effectExtent l="0" t="0" r="2540" b="4445"/>
                      <wp:wrapNone/>
                      <wp:docPr id="34"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55295"/>
                              </a:xfrm>
                              <a:prstGeom prst="rect">
                                <a:avLst/>
                              </a:prstGeom>
                              <a:solidFill>
                                <a:srgbClr val="C3D69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sz w:val="24"/>
                                    </w:rPr>
                                    <w:id w:val="10228985"/>
                                    <w:placeholder>
                                      <w:docPart w:val="727B3608F37B4076B12A2EEF68D86F7E"/>
                                    </w:placeholder>
                                  </w:sdtPr>
                                  <w:sdtEndPr/>
                                  <w:sdtContent>
                                    <w:p w:rsidR="00E0311F" w:rsidRDefault="007A3E46">
                                      <w:pPr>
                                        <w:pStyle w:val="NewsletterJahrgang"/>
                                      </w:pPr>
                                      <w:r w:rsidRPr="007A3E46">
                                        <w:rPr>
                                          <w:sz w:val="24"/>
                                        </w:rPr>
                                        <w:t>Stand: 03. März 2016</w:t>
                                      </w:r>
                                    </w:p>
                                  </w:sdtContent>
                                </w:sdt>
                              </w:txbxContent>
                            </wps:txbx>
                            <wps:bodyPr rot="0" vert="horz"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466" o:spid="_x0000_s1027" style="position:absolute;left:0;text-align:left;margin-left:382.3pt;margin-top:56.05pt;width:162pt;height:35.8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" o:allowincell="f" fillcolor="#c3d69b" stroked="f">
                      <v:textbox>
                        <w:txbxContent>
                          <w:sdt>
                            <w:sdtPr>
                              <w:rPr>
                                <w:sz w:val="24"/>
                              </w:rPr>
                              <w:id w:val="10228985"/>
                              <w:placeholder>
                                <w:docPart w:val="727B3608F37B4076B12A2EEF68D86F7E"/>
                              </w:placeholder>
                            </w:sdtPr>
                            <w:sdtEndPr/>
                            <w:sdtContent>
                              <w:p w:rsidR="00E0311F" w:rsidRDefault="007A3E46">
                                <w:pPr>
                                  <w:pStyle w:val="NewsletterJahrgang"/>
                                </w:pPr>
                                <w:r w:rsidRPr="007A3E46">
                                  <w:rPr>
                                    <w:sz w:val="24"/>
                                  </w:rPr>
                                  <w:t>Stand: 03. März 2016</w:t>
                                </w:r>
                              </w:p>
                            </w:sdtContent>
                          </w:sdt>
                        </w:txbxContent>
                      </v:textbox>
                      <w10:wrap anchorx="page" anchory="page"/>
                      <w10:anchorlock/>
                    </v:rect>
                  </w:pict>
                </mc:Fallback>
              </mc:AlternateContent>
            </w:r>
            <w:r w:rsidR="00AE4029" w:rsidRPr="00AE4029">
              <w:rPr>
                <w:lang w:val="en-US"/>
              </w:rPr>
              <w:t>Prof. Sabine Wieland | Prof. Andreas Hartmann</w:t>
            </w:r>
          </w:p>
        </w:tc>
        <w:tc>
          <w:tcPr>
            <w:tcW w:w="3240" w:type="dxa"/>
            <w:vMerge w:val="restart"/>
            <w:shd w:val="clear" w:color="auto" w:fill="auto"/>
            <w:tcMar>
              <w:top w:w="0" w:type="dxa"/>
              <w:left w:w="0" w:type="dxa"/>
              <w:bottom w:w="0" w:type="dxa"/>
              <w:right w:w="0" w:type="dxa"/>
            </w:tcMar>
            <w:vAlign w:val="bottom"/>
          </w:tcPr>
          <w:p w:rsidR="00E0311F" w:rsidRPr="00AE4029" w:rsidRDefault="00C327AE">
            <w:pPr>
              <w:pStyle w:val="NewsletterJahrgang"/>
              <w:rPr>
                <w:lang w:val="en-US"/>
              </w:rPr>
            </w:pPr>
            <w:r>
              <w:rPr>
                <w:noProof/>
                <w:lang w:eastAsia="de-DE"/>
              </w:rPr>
              <w:drawing>
                <wp:anchor distT="0" distB="0" distL="114300" distR="114300" simplePos="0" relativeHeight="251739136" behindDoc="0" locked="0" layoutInCell="1" allowOverlap="1" wp14:anchorId="3E526DB0" wp14:editId="7B46D16D">
                  <wp:simplePos x="0" y="0"/>
                  <wp:positionH relativeFrom="column">
                    <wp:posOffset>1202690</wp:posOffset>
                  </wp:positionH>
                  <wp:positionV relativeFrom="paragraph">
                    <wp:posOffset>-924560</wp:posOffset>
                  </wp:positionV>
                  <wp:extent cx="685165" cy="552450"/>
                  <wp:effectExtent l="0" t="0" r="635" b="0"/>
                  <wp:wrapNone/>
                  <wp:docPr id="13" name="Grafik 13" descr="C:\Users\Andy\AppData\Local\Microsoft\Windows\INetCache\IE\7SXEG6FF\Interne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y\AppData\Local\Microsoft\Windows\INetCache\IE\7SXEG6FF\Internet1[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165" cy="5524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0311F" w:rsidRPr="00476ACA" w:rsidTr="004C5422">
        <w:trPr>
          <w:trHeight w:val="4510"/>
        </w:trPr>
        <w:tc>
          <w:tcPr>
            <w:tcW w:w="6480" w:type="dxa"/>
            <w:shd w:val="clear" w:color="auto" w:fill="auto"/>
            <w:vAlign w:val="bottom"/>
          </w:tcPr>
          <w:p w:rsidR="00E0311F" w:rsidRDefault="008A4B13" w:rsidP="00BA7EC1">
            <w:pPr>
              <w:pStyle w:val="NewsletterTitel"/>
              <w:framePr w:hSpace="0" w:wrap="auto" w:vAnchor="margin" w:hAnchor="text" w:yAlign="inline"/>
              <w:rPr>
                <w:sz w:val="68"/>
                <w:szCs w:val="68"/>
              </w:rPr>
            </w:pPr>
            <w:sdt>
              <w:sdtPr>
                <w:rPr>
                  <w:sz w:val="68"/>
                  <w:szCs w:val="68"/>
                </w:rPr>
                <w:id w:val="2448607"/>
                <w:placeholder>
                  <w:docPart w:val="2F864E5DD8F743CFBECE1EA998B10239"/>
                </w:placeholder>
                <w:dataBinding w:prefixMappings="xmlns:ns0='http://schemas.openxmlformats.org/package/2006/metadata/core-properties' xmlns:ns1='http://purl.org/dc/elements/1.1/'" w:xpath="/ns0:coreProperties[1]/ns1:title[1]" w:storeItemID="{6C3C8BC8-F283-45AE-878A-BAB7291924A1}"/>
                <w:text/>
              </w:sdtPr>
              <w:sdtEndPr/>
              <w:sdtContent>
                <w:r w:rsidR="00BA7EC1" w:rsidRPr="00BA7EC1">
                  <w:rPr>
                    <w:sz w:val="68"/>
                    <w:szCs w:val="68"/>
                  </w:rPr>
                  <w:t>Softwarewettbewerb</w:t>
                </w:r>
              </w:sdtContent>
            </w:sdt>
          </w:p>
          <w:p w:rsidR="003F445C" w:rsidRPr="00BA7EC1" w:rsidRDefault="003F445C" w:rsidP="00BA7EC1">
            <w:pPr>
              <w:pStyle w:val="NewsletterTitel"/>
              <w:framePr w:hSpace="0" w:wrap="auto" w:vAnchor="margin" w:hAnchor="text" w:yAlign="inline"/>
              <w:rPr>
                <w:sz w:val="68"/>
                <w:szCs w:val="68"/>
              </w:rPr>
            </w:pPr>
            <w:r>
              <w:rPr>
                <w:sz w:val="68"/>
                <w:szCs w:val="68"/>
              </w:rPr>
              <w:t>im Modul Software-Engineering</w:t>
            </w:r>
          </w:p>
        </w:tc>
        <w:tc>
          <w:tcPr>
            <w:tcW w:w="3240" w:type="dxa"/>
            <w:vMerge/>
            <w:shd w:val="clear" w:color="auto" w:fill="auto"/>
          </w:tcPr>
          <w:p w:rsidR="00E0311F" w:rsidRPr="00476ACA" w:rsidRDefault="00E0311F"/>
        </w:tc>
      </w:tr>
      <w:tr w:rsidR="00E0311F" w:rsidRPr="00476ACA">
        <w:trPr>
          <w:trHeight w:hRule="exact" w:val="720"/>
        </w:trPr>
        <w:tc>
          <w:tcPr>
            <w:tcW w:w="6480" w:type="dxa"/>
            <w:shd w:val="clear" w:color="auto" w:fill="auto"/>
            <w:vAlign w:val="bottom"/>
          </w:tcPr>
          <w:p w:rsidR="00E0311F" w:rsidRPr="00476ACA" w:rsidRDefault="00340E35" w:rsidP="008B12F9">
            <w:pPr>
              <w:pStyle w:val="berschrift4"/>
              <w:outlineLvl w:val="3"/>
            </w:pPr>
            <w:r w:rsidRPr="00476ACA">
              <w:rPr>
                <w:noProof/>
                <w:lang w:eastAsia="de-DE"/>
              </w:rPr>
              <mc:AlternateContent>
                <mc:Choice Requires="wps">
                  <w:drawing>
                    <wp:anchor distT="0" distB="0" distL="114300" distR="114300" simplePos="0" relativeHeight="251684864" behindDoc="1" locked="1" layoutInCell="0" allowOverlap="1" wp14:anchorId="13FD0833" wp14:editId="6D3059DA">
                      <wp:simplePos x="0" y="0"/>
                      <wp:positionH relativeFrom="page">
                        <wp:posOffset>723900</wp:posOffset>
                      </wp:positionH>
                      <wp:positionV relativeFrom="page">
                        <wp:posOffset>711835</wp:posOffset>
                      </wp:positionV>
                      <wp:extent cx="6204585" cy="3995420"/>
                      <wp:effectExtent l="0" t="0" r="0" b="0"/>
                      <wp:wrapNone/>
                      <wp:docPr id="32" name="Rectangle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04585" cy="3995420"/>
                              </a:xfrm>
                              <a:prstGeom prst="rect">
                                <a:avLst/>
                              </a:prstGeom>
                              <a:gradFill rotWithShape="1">
                                <a:gsLst>
                                  <a:gs pos="0">
                                    <a:srgbClr val="D7E3BC"/>
                                  </a:gs>
                                  <a:gs pos="100000">
                                    <a:schemeClr val="bg1">
                                      <a:lumMod val="100000"/>
                                      <a:lumOff val="0"/>
                                    </a:schemeClr>
                                  </a:gs>
                                </a:gsLst>
                                <a:path path="rect">
                                  <a:fillToRect l="100000" b="100000"/>
                                </a:path>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2" o:spid="_x0000_s1026" style="position:absolute;margin-left:57pt;margin-top:56.05pt;width:488.55pt;height:314.6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" o:allowincell="f" fillcolor="#d7e3bc" stroked="f">
                      <v:fill color2="white [3212]" rotate="t" focusposition="1" focussize="" focus="100%" type="gradientRadial">
                        <o:fill v:ext="view" type="gradientCenter"/>
                      </v:fill>
                      <w10:wrap anchorx="page" anchory="page"/>
                      <w10:anchorlock/>
                    </v:rect>
                  </w:pict>
                </mc:Fallback>
              </mc:AlternateContent>
            </w:r>
            <w:r w:rsidR="008B12F9">
              <w:t>Wettbewerb als Alternative Prüfungsleistung</w:t>
            </w:r>
          </w:p>
        </w:tc>
        <w:tc>
          <w:tcPr>
            <w:tcW w:w="3240" w:type="dxa"/>
            <w:vMerge/>
            <w:shd w:val="clear" w:color="auto" w:fill="auto"/>
            <w:vAlign w:val="bottom"/>
          </w:tcPr>
          <w:p w:rsidR="00E0311F" w:rsidRPr="00476ACA" w:rsidRDefault="00E0311F">
            <w:pPr>
              <w:pStyle w:val="berschrift4"/>
              <w:outlineLvl w:val="3"/>
            </w:pPr>
          </w:p>
        </w:tc>
      </w:tr>
      <w:tr w:rsidR="00E0311F" w:rsidRPr="00476ACA">
        <w:trPr>
          <w:trHeight w:val="4423"/>
        </w:trPr>
        <w:tc>
          <w:tcPr>
            <w:tcW w:w="6480" w:type="dxa"/>
            <w:shd w:val="clear" w:color="auto" w:fill="auto"/>
          </w:tcPr>
          <w:p w:rsidR="00E0311F" w:rsidRPr="00476ACA" w:rsidRDefault="00821DA9">
            <w:r w:rsidRPr="00476ACA">
              <w:rPr>
                <w:noProof/>
                <w:lang w:eastAsia="de-DE"/>
              </w:rPr>
              <mc:AlternateContent>
                <mc:Choice Requires="wps">
                  <w:drawing>
                    <wp:anchor distT="0" distB="0" distL="114300" distR="114300" simplePos="0" relativeHeight="251685888" behindDoc="0" locked="0" layoutInCell="0" allowOverlap="1" wp14:anchorId="20D2D6C6" wp14:editId="53861F5A">
                      <wp:simplePos x="0" y="0"/>
                      <wp:positionH relativeFrom="page">
                        <wp:posOffset>4855210</wp:posOffset>
                      </wp:positionH>
                      <wp:positionV relativeFrom="page">
                        <wp:posOffset>4659630</wp:posOffset>
                      </wp:positionV>
                      <wp:extent cx="2057400" cy="4509135"/>
                      <wp:effectExtent l="0" t="0" r="0" b="5715"/>
                      <wp:wrapNone/>
                      <wp:docPr id="33"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4509135"/>
                              </a:xfrm>
                              <a:prstGeom prst="rect">
                                <a:avLst/>
                              </a:prstGeom>
                              <a:solidFill>
                                <a:schemeClr val="bg1">
                                  <a:lumMod val="95000"/>
                                  <a:lumOff val="0"/>
                                </a:schemeClr>
                              </a:solidFill>
                              <a:ln>
                                <a:noFill/>
                              </a:ln>
                              <a:extLst>
                                <a:ext uri="{91240B29-F687-4F45-9708-019B960494DF}">
                                  <a14:hiddenLine xmlns:a14="http://schemas.microsoft.com/office/drawing/2010/main" w="9525">
                                    <a:solidFill>
                                      <a:schemeClr val="bg1">
                                        <a:lumMod val="75000"/>
                                        <a:lumOff val="0"/>
                                      </a:schemeClr>
                                    </a:solidFill>
                                    <a:miter lim="800000"/>
                                    <a:headEnd/>
                                    <a:tailEnd/>
                                  </a14:hiddenLine>
                                </a:ext>
                              </a:extLst>
                            </wps:spPr>
                            <wps:txbx>
                              <w:txbxContent>
                                <w:p w:rsidR="00E0311F" w:rsidRDefault="009006AF">
                                  <w:pPr>
                                    <w:pStyle w:val="RandleisteTitel"/>
                                  </w:pPr>
                                  <w:r>
                                    <w:t>Inhalt</w:t>
                                  </w:r>
                                </w:p>
                                <w:p w:rsidR="00E0311F" w:rsidRDefault="008C01E9">
                                  <w:pPr>
                                    <w:pStyle w:val="RandleisteUntertitel"/>
                                  </w:pPr>
                                  <w:r>
                                    <w:t>Information</w:t>
                                  </w:r>
                                </w:p>
                                <w:p w:rsidR="008C01E9" w:rsidRDefault="008C01E9">
                                  <w:pPr>
                                    <w:pStyle w:val="RandleisteUntertitel"/>
                                  </w:pPr>
                                  <w:r>
                                    <w:t>Organisation</w:t>
                                  </w:r>
                                </w:p>
                                <w:p w:rsidR="00E0311F" w:rsidRDefault="00B45358">
                                  <w:pPr>
                                    <w:pStyle w:val="Inhalte"/>
                                  </w:pPr>
                                  <w:r>
                                    <w:t xml:space="preserve">Szenario </w:t>
                                  </w:r>
                                  <w:r>
                                    <w:tab/>
                                    <w:t>2</w:t>
                                  </w:r>
                                </w:p>
                                <w:p w:rsidR="00E0311F" w:rsidRDefault="00B45358">
                                  <w:pPr>
                                    <w:pStyle w:val="Inhalte"/>
                                  </w:pPr>
                                  <w:r>
                                    <w:t>Vorbereitung</w:t>
                                  </w:r>
                                  <w:r w:rsidR="009006AF">
                                    <w:t xml:space="preserve"> </w:t>
                                  </w:r>
                                  <w:r w:rsidR="009006AF">
                                    <w:tab/>
                                    <w:t>2</w:t>
                                  </w:r>
                                </w:p>
                                <w:p w:rsidR="003C6330" w:rsidRDefault="003C6330">
                                  <w:pPr>
                                    <w:pStyle w:val="Inhalte"/>
                                  </w:pPr>
                                  <w:r>
                                    <w:t>Abgabe</w:t>
                                  </w:r>
                                  <w:r>
                                    <w:tab/>
                                    <w:t>2</w:t>
                                  </w:r>
                                </w:p>
                                <w:p w:rsidR="00E0311F" w:rsidRDefault="00B45358">
                                  <w:pPr>
                                    <w:pStyle w:val="Inhalte"/>
                                  </w:pPr>
                                  <w:r>
                                    <w:t xml:space="preserve">Durchführung </w:t>
                                  </w:r>
                                  <w:r>
                                    <w:tab/>
                                    <w:t>4</w:t>
                                  </w:r>
                                </w:p>
                                <w:p w:rsidR="00E0311F" w:rsidRDefault="00B45358">
                                  <w:pPr>
                                    <w:pStyle w:val="RandleisteUntertitel"/>
                                  </w:pPr>
                                  <w:r>
                                    <w:t>Prüfungsleistung</w:t>
                                  </w:r>
                                </w:p>
                                <w:p w:rsidR="00E0311F" w:rsidRDefault="00B45358">
                                  <w:pPr>
                                    <w:pStyle w:val="Inhalte"/>
                                  </w:pPr>
                                  <w:r>
                                    <w:t>Notenvergabe</w:t>
                                  </w:r>
                                  <w:r>
                                    <w:tab/>
                                    <w:t>3</w:t>
                                  </w:r>
                                </w:p>
                                <w:p w:rsidR="00E0311F" w:rsidRDefault="003C6330">
                                  <w:pPr>
                                    <w:pStyle w:val="Inhalte"/>
                                  </w:pPr>
                                  <w:r>
                                    <w:t>Anforderungen Noten</w:t>
                                  </w:r>
                                  <w:r w:rsidR="009006AF">
                                    <w:tab/>
                                    <w:t>3</w:t>
                                  </w:r>
                                </w:p>
                                <w:p w:rsidR="00D82817" w:rsidRDefault="00D82817" w:rsidP="00D82817">
                                  <w:pPr>
                                    <w:pStyle w:val="RandleisteUntertitel"/>
                                  </w:pPr>
                                  <w:r>
                                    <w:t>Themenwahl</w:t>
                                  </w:r>
                                </w:p>
                                <w:p w:rsidR="00D82817" w:rsidRDefault="00D82817">
                                  <w:pPr>
                                    <w:pStyle w:val="Inhalte"/>
                                  </w:pPr>
                                </w:p>
                                <w:p w:rsidR="005353C8" w:rsidRDefault="005353C8">
                                  <w:pPr>
                                    <w:pStyle w:val="Inhalte"/>
                                  </w:pPr>
                                </w:p>
                                <w:p w:rsidR="00D82817" w:rsidRDefault="00D82817" w:rsidP="008766FE">
                                  <w:pPr>
                                    <w:pStyle w:val="Inhalte"/>
                                    <w:jc w:val="both"/>
                                  </w:pPr>
                                  <w:r>
                                    <w:t>Denken Sie daran sich auf ILIAS einz</w:t>
                                  </w:r>
                                  <w:r>
                                    <w:t>u</w:t>
                                  </w:r>
                                  <w:r>
                                    <w:t>loggen und nach aktuellen Informat</w:t>
                                  </w:r>
                                  <w:r>
                                    <w:t>i</w:t>
                                  </w:r>
                                  <w:r>
                                    <w:t>onen zu schauen!</w:t>
                                  </w:r>
                                </w:p>
                              </w:txbxContent>
                            </wps:txbx>
                            <wps:bodyPr rot="0" vert="horz" wrap="square" lIns="182880" tIns="91440" rIns="18288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3" o:spid="_x0000_s1028" type="#_x0000_t202" style="position:absolute;margin-left:382.3pt;margin-top:366.9pt;width:162pt;height:355.0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" o:allowincell="f" fillcolor="#f2f2f2 [3052]" stroked="f" strokecolor="#bfbfbf [2412]">
                      <v:textbox inset="14.4pt,7.2pt,14.4pt,7.2pt">
                        <w:txbxContent>
                          <w:p w:rsidR="00E0311F" w:rsidRDefault="009006AF">
                            <w:pPr>
                              <w:pStyle w:val="RandleisteTitel"/>
                            </w:pPr>
                            <w:r>
                              <w:t>Inhalt</w:t>
                            </w:r>
                          </w:p>
                          <w:p w:rsidR="00E0311F" w:rsidRDefault="008C01E9">
                            <w:pPr>
                              <w:pStyle w:val="RandleisteUntertitel"/>
                            </w:pPr>
                            <w:r>
                              <w:t>Information</w:t>
                            </w:r>
                          </w:p>
                          <w:p w:rsidR="008C01E9" w:rsidRDefault="008C01E9">
                            <w:pPr>
                              <w:pStyle w:val="RandleisteUntertitel"/>
                            </w:pPr>
                            <w:r>
                              <w:t>Organisation</w:t>
                            </w:r>
                          </w:p>
                          <w:p w:rsidR="00E0311F" w:rsidRDefault="00B45358">
                            <w:pPr>
                              <w:pStyle w:val="Inhalte"/>
                            </w:pPr>
                            <w:r>
                              <w:t xml:space="preserve">Szenario </w:t>
                            </w:r>
                            <w:r>
                              <w:tab/>
                              <w:t>2</w:t>
                            </w:r>
                          </w:p>
                          <w:p w:rsidR="00E0311F" w:rsidRDefault="00B45358">
                            <w:pPr>
                              <w:pStyle w:val="Inhalte"/>
                            </w:pPr>
                            <w:r>
                              <w:t>Vorbereitung</w:t>
                            </w:r>
                            <w:r w:rsidR="009006AF">
                              <w:t xml:space="preserve"> </w:t>
                            </w:r>
                            <w:r w:rsidR="009006AF">
                              <w:tab/>
                              <w:t>2</w:t>
                            </w:r>
                          </w:p>
                          <w:p w:rsidR="003C6330" w:rsidRDefault="003C6330">
                            <w:pPr>
                              <w:pStyle w:val="Inhalte"/>
                            </w:pPr>
                            <w:r>
                              <w:t>Abgabe</w:t>
                            </w:r>
                            <w:r>
                              <w:tab/>
                              <w:t>2</w:t>
                            </w:r>
                          </w:p>
                          <w:p w:rsidR="00E0311F" w:rsidRDefault="00B45358">
                            <w:pPr>
                              <w:pStyle w:val="Inhalte"/>
                            </w:pPr>
                            <w:r>
                              <w:t xml:space="preserve">Durchführung </w:t>
                            </w:r>
                            <w:r>
                              <w:tab/>
                              <w:t>4</w:t>
                            </w:r>
                          </w:p>
                          <w:p w:rsidR="00E0311F" w:rsidRDefault="00B45358">
                            <w:pPr>
                              <w:pStyle w:val="RandleisteUntertitel"/>
                            </w:pPr>
                            <w:r>
                              <w:t>Prüfungsleistung</w:t>
                            </w:r>
                          </w:p>
                          <w:p w:rsidR="00E0311F" w:rsidRDefault="00B45358">
                            <w:pPr>
                              <w:pStyle w:val="Inhalte"/>
                            </w:pPr>
                            <w:r>
                              <w:t>Notenvergabe</w:t>
                            </w:r>
                            <w:r>
                              <w:tab/>
                              <w:t>3</w:t>
                            </w:r>
                          </w:p>
                          <w:p w:rsidR="00E0311F" w:rsidRDefault="003C6330">
                            <w:pPr>
                              <w:pStyle w:val="Inhalte"/>
                            </w:pPr>
                            <w:r>
                              <w:t>Anforderungen Noten</w:t>
                            </w:r>
                            <w:r w:rsidR="009006AF">
                              <w:tab/>
                              <w:t>3</w:t>
                            </w:r>
                          </w:p>
                          <w:p w:rsidR="00D82817" w:rsidRDefault="00D82817" w:rsidP="00D82817">
                            <w:pPr>
                              <w:pStyle w:val="RandleisteUntertitel"/>
                            </w:pPr>
                            <w:r>
                              <w:t>Themenwahl</w:t>
                            </w:r>
                          </w:p>
                          <w:p w:rsidR="00D82817" w:rsidRDefault="00D82817">
                            <w:pPr>
                              <w:pStyle w:val="Inhalte"/>
                            </w:pPr>
                          </w:p>
                          <w:p w:rsidR="005353C8" w:rsidRDefault="005353C8">
                            <w:pPr>
                              <w:pStyle w:val="Inhalte"/>
                            </w:pPr>
                          </w:p>
                          <w:p w:rsidR="00D82817" w:rsidRDefault="00D82817" w:rsidP="008766FE">
                            <w:pPr>
                              <w:pStyle w:val="Inhalte"/>
                              <w:jc w:val="both"/>
                            </w:pPr>
                            <w:r>
                              <w:t>Denken Sie daran sich auf ILIAS einz</w:t>
                            </w:r>
                            <w:r>
                              <w:t>u</w:t>
                            </w:r>
                            <w:r>
                              <w:t>loggen und nach aktuellen Informat</w:t>
                            </w:r>
                            <w:r>
                              <w:t>i</w:t>
                            </w:r>
                            <w:r>
                              <w:t>onen zu schauen!</w:t>
                            </w:r>
                          </w:p>
                        </w:txbxContent>
                      </v:textbox>
                      <w10:wrap anchorx="page" anchory="page"/>
                    </v:shape>
                  </w:pict>
                </mc:Fallback>
              </mc:AlternateContent>
            </w:r>
            <w:r w:rsidR="00340E35" w:rsidRPr="00476ACA">
              <w:rPr>
                <w:noProof/>
                <w:lang w:eastAsia="de-DE"/>
              </w:rPr>
              <mc:AlternateContent>
                <mc:Choice Requires="wps">
                  <w:drawing>
                    <wp:anchor distT="0" distB="0" distL="114300" distR="114300" simplePos="0" relativeHeight="251686912" behindDoc="0" locked="0" layoutInCell="0" allowOverlap="1" wp14:anchorId="68C2291F" wp14:editId="7BB087B0">
                      <wp:simplePos x="0" y="0"/>
                      <wp:positionH relativeFrom="page">
                        <wp:posOffset>742950</wp:posOffset>
                      </wp:positionH>
                      <wp:positionV relativeFrom="page">
                        <wp:posOffset>4600575</wp:posOffset>
                      </wp:positionV>
                      <wp:extent cx="4121150" cy="3476625"/>
                      <wp:effectExtent l="0" t="0" r="0" b="9525"/>
                      <wp:wrapNone/>
                      <wp:docPr id="31" name="Text 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1150" cy="3476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75000"/>
                                        <a:lumOff val="0"/>
                                      </a:schemeClr>
                                    </a:solidFill>
                                    <a:miter lim="800000"/>
                                    <a:headEnd/>
                                    <a:tailEnd/>
                                  </a14:hiddenLine>
                                </a:ext>
                              </a:extLst>
                            </wps:spPr>
                            <wps:txbx>
                              <w:txbxContent>
                                <w:p w:rsidR="00A356A9" w:rsidRPr="00DF4277" w:rsidRDefault="00A356A9" w:rsidP="00B7375C">
                                  <w:pPr>
                                    <w:pStyle w:val="NewsletterTextkrper"/>
                                    <w:jc w:val="both"/>
                                    <w:rPr>
                                      <w:szCs w:val="17"/>
                                    </w:rPr>
                                  </w:pPr>
                                  <w:r w:rsidRPr="00DF4277">
                                    <w:rPr>
                                      <w:szCs w:val="17"/>
                                    </w:rPr>
                                    <w:t>Das Praktikum hat zum Ziel, den Studierenden anhand eines fiktiven Szenarios einen Einblick in ein Softwareentwicklu</w:t>
                                  </w:r>
                                  <w:r w:rsidR="00DF4277" w:rsidRPr="00DF4277">
                                    <w:rPr>
                                      <w:szCs w:val="17"/>
                                    </w:rPr>
                                    <w:t>ngsprojekt zu geben. Dabei stehen</w:t>
                                  </w:r>
                                  <w:r w:rsidRPr="00DF4277">
                                    <w:rPr>
                                      <w:szCs w:val="17"/>
                                    </w:rPr>
                                    <w:t xml:space="preserve"> die Arbeit mit dem UML-Standard</w:t>
                                  </w:r>
                                  <w:r w:rsidR="00DF4277" w:rsidRPr="00DF4277">
                                    <w:rPr>
                                      <w:szCs w:val="17"/>
                                    </w:rPr>
                                    <w:t xml:space="preserve"> [1]</w:t>
                                  </w:r>
                                  <w:r w:rsidRPr="00DF4277">
                                    <w:rPr>
                                      <w:szCs w:val="17"/>
                                    </w:rPr>
                                    <w:t xml:space="preserve"> sowie der Umgang mit aktuellen Entwicklungswerkzeugen im Vo</w:t>
                                  </w:r>
                                  <w:r w:rsidRPr="00DF4277">
                                    <w:rPr>
                                      <w:szCs w:val="17"/>
                                    </w:rPr>
                                    <w:t>r</w:t>
                                  </w:r>
                                  <w:r w:rsidRPr="00DF4277">
                                    <w:rPr>
                                      <w:szCs w:val="17"/>
                                    </w:rPr>
                                    <w:t>dergrund.</w:t>
                                  </w:r>
                                </w:p>
                                <w:p w:rsidR="00E0311F" w:rsidRPr="00DF4277" w:rsidRDefault="00A356A9" w:rsidP="00B7375C">
                                  <w:pPr>
                                    <w:pStyle w:val="NewsletterTextkrper"/>
                                    <w:jc w:val="both"/>
                                    <w:rPr>
                                      <w:szCs w:val="17"/>
                                    </w:rPr>
                                  </w:pPr>
                                  <w:r w:rsidRPr="00DF4277">
                                    <w:rPr>
                                      <w:szCs w:val="17"/>
                                    </w:rPr>
                                    <w:t xml:space="preserve">Das Praktikum ist aufgeteilt in Vorbereitung, Durchführung und Nachbereitung. Mit der Lösung der vorbereitenden Aufgaben erarbeiten Sie sich die Voraussetzungen für den Durchführungsteil, welcher in einem Computerpool an der HfTL gemeinsam bearbeitet wird. Als Software kommt das Programm </w:t>
                                  </w:r>
                                  <w:r w:rsidRPr="00DF4277">
                                    <w:rPr>
                                      <w:rFonts w:ascii="Arial" w:hAnsi="Arial" w:cs="Arial"/>
                                      <w:i/>
                                      <w:szCs w:val="17"/>
                                    </w:rPr>
                                    <w:t>Enterprise Architect</w:t>
                                  </w:r>
                                  <w:r w:rsidRPr="00DF4277">
                                    <w:rPr>
                                      <w:szCs w:val="17"/>
                                    </w:rPr>
                                    <w:t xml:space="preserve"> von </w:t>
                                  </w:r>
                                  <w:r w:rsidRPr="00DF4277">
                                    <w:rPr>
                                      <w:i/>
                                      <w:szCs w:val="17"/>
                                    </w:rPr>
                                    <w:t>Sparx Systems</w:t>
                                  </w:r>
                                  <w:r w:rsidRPr="00DF4277">
                                    <w:rPr>
                                      <w:szCs w:val="17"/>
                                    </w:rPr>
                                    <w:t xml:space="preserve"> zum Einsatz [2]. Zusammen mit Antworten auf die Fragen der Nachbereitung </w:t>
                                  </w:r>
                                  <w:proofErr w:type="gramStart"/>
                                  <w:r w:rsidRPr="00DF4277">
                                    <w:rPr>
                                      <w:szCs w:val="17"/>
                                    </w:rPr>
                                    <w:t>bilden</w:t>
                                  </w:r>
                                  <w:proofErr w:type="gramEnd"/>
                                  <w:r w:rsidRPr="00DF4277">
                                    <w:rPr>
                                      <w:szCs w:val="17"/>
                                    </w:rPr>
                                    <w:t xml:space="preserve"> die e</w:t>
                                  </w:r>
                                  <w:r w:rsidRPr="00DF4277">
                                    <w:rPr>
                                      <w:szCs w:val="17"/>
                                    </w:rPr>
                                    <w:t>r</w:t>
                                  </w:r>
                                  <w:r w:rsidRPr="00DF4277">
                                    <w:rPr>
                                      <w:szCs w:val="17"/>
                                    </w:rPr>
                                    <w:t>folgreiche Bearbeitung aller Teile die Prüfungsvorleistung.</w:t>
                                  </w:r>
                                </w:p>
                                <w:p w:rsidR="00E0311F" w:rsidRDefault="00DF4277" w:rsidP="00B7375C">
                                  <w:pPr>
                                    <w:pStyle w:val="NewsletterTextkrper"/>
                                    <w:jc w:val="both"/>
                                  </w:pPr>
                                  <w:r>
                                    <w:t>Grundlegende Kenntnisse des Konzeptes der Objektorientierung und einer objektorie</w:t>
                                  </w:r>
                                  <w:r>
                                    <w:t>n</w:t>
                                  </w:r>
                                  <w:r>
                                    <w:t>tierten Programmiersprache sind Voraussetzungen für die Teilnahme am Praktikum. Aus den Vorlesungen müssen die Begriffe Objekt, Klasse, Methode, Attribut, Akteur und Anwendungsfall bekannt sein.</w:t>
                                  </w:r>
                                </w:p>
                                <w:p w:rsidR="004C5422" w:rsidRDefault="004C5422" w:rsidP="00B7375C">
                                  <w:pPr>
                                    <w:pStyle w:val="NewsletterTextkrper"/>
                                    <w:jc w:val="both"/>
                                  </w:pPr>
                                </w:p>
                                <w:p w:rsidR="00DF4277" w:rsidRPr="00DF4277" w:rsidRDefault="00DF4277" w:rsidP="00B7375C">
                                  <w:pPr>
                                    <w:pStyle w:val="NewsletterTextkrper"/>
                                    <w:spacing w:after="0" w:line="240" w:lineRule="auto"/>
                                    <w:ind w:left="142" w:right="142"/>
                                    <w:rPr>
                                      <w:lang w:val="en-US"/>
                                    </w:rPr>
                                  </w:pPr>
                                  <w:r w:rsidRPr="00DF4277">
                                    <w:rPr>
                                      <w:lang w:val="en-US"/>
                                    </w:rPr>
                                    <w:t xml:space="preserve">[1] </w:t>
                                  </w:r>
                                  <w:r w:rsidRPr="00B7375C">
                                    <w:rPr>
                                      <w:color w:val="4F81BD" w:themeColor="accent1"/>
                                      <w:u w:val="single"/>
                                      <w:lang w:val="en-US"/>
                                    </w:rPr>
                                    <w:t xml:space="preserve">http://www.omg.org/technology/documents/formal/uml.htm </w:t>
                                  </w:r>
                                  <w:r w:rsidRPr="00DF4277">
                                    <w:rPr>
                                      <w:lang w:val="en-US"/>
                                    </w:rPr>
                                    <w:t>- Unified Modeling Language</w:t>
                                  </w:r>
                                  <w:proofErr w:type="gramStart"/>
                                  <w:r w:rsidRPr="00DF4277">
                                    <w:rPr>
                                      <w:lang w:val="en-US"/>
                                    </w:rPr>
                                    <w:t>,Superstructure</w:t>
                                  </w:r>
                                  <w:proofErr w:type="gramEnd"/>
                                  <w:r w:rsidRPr="00DF4277">
                                    <w:rPr>
                                      <w:lang w:val="en-US"/>
                                    </w:rPr>
                                    <w:t>, v2.2, Seite 603 ff.</w:t>
                                  </w:r>
                                </w:p>
                                <w:p w:rsidR="00DF4277" w:rsidRPr="00DF4277" w:rsidRDefault="00DF4277" w:rsidP="00B7375C">
                                  <w:pPr>
                                    <w:pStyle w:val="NewsletterTextkrper"/>
                                    <w:spacing w:after="0" w:line="240" w:lineRule="auto"/>
                                    <w:ind w:left="142" w:right="142"/>
                                    <w:rPr>
                                      <w:lang w:val="en-US"/>
                                    </w:rPr>
                                  </w:pPr>
                                  <w:r w:rsidRPr="00DF4277">
                                    <w:rPr>
                                      <w:lang w:val="en-US"/>
                                    </w:rPr>
                                    <w:t xml:space="preserve">[2] </w:t>
                                  </w:r>
                                  <w:r w:rsidRPr="00B7375C">
                                    <w:rPr>
                                      <w:color w:val="4F81BD" w:themeColor="accent1"/>
                                      <w:u w:val="single"/>
                                      <w:lang w:val="en-US"/>
                                    </w:rPr>
                                    <w:t>http://www.sparxsystems.at/</w:t>
                                  </w:r>
                                  <w:r w:rsidRPr="00DF4277">
                                    <w:rPr>
                                      <w:lang w:val="en-US"/>
                                    </w:rPr>
                                    <w:t xml:space="preserve"> - Enterprise Architect 7.5 UML Modeling Software</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4" o:spid="_x0000_s1029" type="#_x0000_t202" style="position:absolute;margin-left:58.5pt;margin-top:362.25pt;width:324.5pt;height:273.7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" o:allowincell="f" filled="f" stroked="f" strokecolor="#bfbfbf [2412]">
                      <v:textbox inset="3.6pt,,3.6pt">
                        <w:txbxContent>
                          <w:p w:rsidR="00A356A9" w:rsidRPr="00DF4277" w:rsidRDefault="00A356A9" w:rsidP="00B7375C">
                            <w:pPr>
                              <w:pStyle w:val="NewsletterTextkrper"/>
                              <w:jc w:val="both"/>
                              <w:rPr>
                                <w:szCs w:val="17"/>
                              </w:rPr>
                            </w:pPr>
                            <w:r w:rsidRPr="00DF4277">
                              <w:rPr>
                                <w:szCs w:val="17"/>
                              </w:rPr>
                              <w:t>Das Praktikum hat zum Ziel, den Studierenden anhand eines fiktiven Szenarios einen Einblick in ein Softwareentwicklu</w:t>
                            </w:r>
                            <w:r w:rsidR="00DF4277" w:rsidRPr="00DF4277">
                              <w:rPr>
                                <w:szCs w:val="17"/>
                              </w:rPr>
                              <w:t>ngsprojekt zu geben. Dabei stehen</w:t>
                            </w:r>
                            <w:r w:rsidRPr="00DF4277">
                              <w:rPr>
                                <w:szCs w:val="17"/>
                              </w:rPr>
                              <w:t xml:space="preserve"> die Arbeit mit dem UML-Standard</w:t>
                            </w:r>
                            <w:r w:rsidR="00DF4277" w:rsidRPr="00DF4277">
                              <w:rPr>
                                <w:szCs w:val="17"/>
                              </w:rPr>
                              <w:t xml:space="preserve"> [1]</w:t>
                            </w:r>
                            <w:r w:rsidRPr="00DF4277">
                              <w:rPr>
                                <w:szCs w:val="17"/>
                              </w:rPr>
                              <w:t xml:space="preserve"> sowie der Umgang mit aktuellen Entwicklungswerkzeugen im Vo</w:t>
                            </w:r>
                            <w:r w:rsidRPr="00DF4277">
                              <w:rPr>
                                <w:szCs w:val="17"/>
                              </w:rPr>
                              <w:t>r</w:t>
                            </w:r>
                            <w:r w:rsidRPr="00DF4277">
                              <w:rPr>
                                <w:szCs w:val="17"/>
                              </w:rPr>
                              <w:t>dergrund.</w:t>
                            </w:r>
                          </w:p>
                          <w:p w:rsidR="00E0311F" w:rsidRPr="00DF4277" w:rsidRDefault="00A356A9" w:rsidP="00B7375C">
                            <w:pPr>
                              <w:pStyle w:val="NewsletterTextkrper"/>
                              <w:jc w:val="both"/>
                              <w:rPr>
                                <w:szCs w:val="17"/>
                              </w:rPr>
                            </w:pPr>
                            <w:r w:rsidRPr="00DF4277">
                              <w:rPr>
                                <w:szCs w:val="17"/>
                              </w:rPr>
                              <w:t xml:space="preserve">Das Praktikum ist aufgeteilt in Vorbereitung, Durchführung und Nachbereitung. Mit der Lösung der vorbereitenden Aufgaben erarbeiten Sie sich die Voraussetzungen für den Durchführungsteil, welcher in einem Computerpool an der </w:t>
                            </w:r>
                            <w:proofErr w:type="spellStart"/>
                            <w:r w:rsidRPr="00DF4277">
                              <w:rPr>
                                <w:szCs w:val="17"/>
                              </w:rPr>
                              <w:t>HfTL</w:t>
                            </w:r>
                            <w:proofErr w:type="spellEnd"/>
                            <w:r w:rsidRPr="00DF4277">
                              <w:rPr>
                                <w:szCs w:val="17"/>
                              </w:rPr>
                              <w:t xml:space="preserve"> gemeinsam bearbeitet wird. Als Software kommt das Programm </w:t>
                            </w:r>
                            <w:r w:rsidRPr="00DF4277">
                              <w:rPr>
                                <w:rFonts w:ascii="Arial" w:hAnsi="Arial" w:cs="Arial"/>
                                <w:i/>
                                <w:szCs w:val="17"/>
                              </w:rPr>
                              <w:t xml:space="preserve">Enterprise </w:t>
                            </w:r>
                            <w:proofErr w:type="spellStart"/>
                            <w:r w:rsidRPr="00DF4277">
                              <w:rPr>
                                <w:rFonts w:ascii="Arial" w:hAnsi="Arial" w:cs="Arial"/>
                                <w:i/>
                                <w:szCs w:val="17"/>
                              </w:rPr>
                              <w:t>Architect</w:t>
                            </w:r>
                            <w:proofErr w:type="spellEnd"/>
                            <w:r w:rsidRPr="00DF4277">
                              <w:rPr>
                                <w:szCs w:val="17"/>
                              </w:rPr>
                              <w:t xml:space="preserve"> von </w:t>
                            </w:r>
                            <w:proofErr w:type="spellStart"/>
                            <w:r w:rsidRPr="00DF4277">
                              <w:rPr>
                                <w:i/>
                                <w:szCs w:val="17"/>
                              </w:rPr>
                              <w:t>Sparx</w:t>
                            </w:r>
                            <w:proofErr w:type="spellEnd"/>
                            <w:r w:rsidRPr="00DF4277">
                              <w:rPr>
                                <w:i/>
                                <w:szCs w:val="17"/>
                              </w:rPr>
                              <w:t xml:space="preserve"> Systems</w:t>
                            </w:r>
                            <w:r w:rsidRPr="00DF4277">
                              <w:rPr>
                                <w:szCs w:val="17"/>
                              </w:rPr>
                              <w:t xml:space="preserve"> zum Einsatz [2]. Zusammen mit Antworten auf die Fragen der Nachbereitung </w:t>
                            </w:r>
                            <w:proofErr w:type="gramStart"/>
                            <w:r w:rsidRPr="00DF4277">
                              <w:rPr>
                                <w:szCs w:val="17"/>
                              </w:rPr>
                              <w:t>bilden</w:t>
                            </w:r>
                            <w:proofErr w:type="gramEnd"/>
                            <w:r w:rsidRPr="00DF4277">
                              <w:rPr>
                                <w:szCs w:val="17"/>
                              </w:rPr>
                              <w:t xml:space="preserve"> die e</w:t>
                            </w:r>
                            <w:r w:rsidRPr="00DF4277">
                              <w:rPr>
                                <w:szCs w:val="17"/>
                              </w:rPr>
                              <w:t>r</w:t>
                            </w:r>
                            <w:r w:rsidRPr="00DF4277">
                              <w:rPr>
                                <w:szCs w:val="17"/>
                              </w:rPr>
                              <w:t>folgreiche Bearbeitung aller Teile die Prüfungsvorleistung.</w:t>
                            </w:r>
                          </w:p>
                          <w:p w:rsidR="00E0311F" w:rsidRDefault="00DF4277" w:rsidP="00B7375C">
                            <w:pPr>
                              <w:pStyle w:val="NewsletterTextkrper"/>
                              <w:jc w:val="both"/>
                            </w:pPr>
                            <w:r>
                              <w:t>Grundlegende Kenntnisse des Konzeptes der Objektorientierung und einer objektorie</w:t>
                            </w:r>
                            <w:r>
                              <w:t>n</w:t>
                            </w:r>
                            <w:r>
                              <w:t>tierten Programmiersprache sind Voraussetzungen für die Teilnahme am Praktikum. Aus den Vorlesungen müssen die Begriffe Objekt, Klasse, Methode, Attribut, Akteur und Anwendungsfall bekannt sein.</w:t>
                            </w:r>
                          </w:p>
                          <w:p w:rsidR="004C5422" w:rsidRDefault="004C5422" w:rsidP="00B7375C">
                            <w:pPr>
                              <w:pStyle w:val="NewsletterTextkrper"/>
                              <w:jc w:val="both"/>
                            </w:pPr>
                          </w:p>
                          <w:p w:rsidR="00DF4277" w:rsidRPr="00DF4277" w:rsidRDefault="00DF4277" w:rsidP="00B7375C">
                            <w:pPr>
                              <w:pStyle w:val="NewsletterTextkrper"/>
                              <w:spacing w:after="0" w:line="240" w:lineRule="auto"/>
                              <w:ind w:left="142" w:right="142"/>
                              <w:rPr>
                                <w:lang w:val="en-US"/>
                              </w:rPr>
                            </w:pPr>
                            <w:r w:rsidRPr="00DF4277">
                              <w:rPr>
                                <w:lang w:val="en-US"/>
                              </w:rPr>
                              <w:t xml:space="preserve">[1] </w:t>
                            </w:r>
                            <w:r w:rsidRPr="00B7375C">
                              <w:rPr>
                                <w:color w:val="4F81BD" w:themeColor="accent1"/>
                                <w:u w:val="single"/>
                                <w:lang w:val="en-US"/>
                              </w:rPr>
                              <w:t xml:space="preserve">http://www.omg.org/technology/documents/formal/uml.htm </w:t>
                            </w:r>
                            <w:r w:rsidRPr="00DF4277">
                              <w:rPr>
                                <w:lang w:val="en-US"/>
                              </w:rPr>
                              <w:t xml:space="preserve">- Unified Modeling </w:t>
                            </w:r>
                            <w:proofErr w:type="spellStart"/>
                            <w:r w:rsidRPr="00DF4277">
                              <w:rPr>
                                <w:lang w:val="en-US"/>
                              </w:rPr>
                              <w:t>Language</w:t>
                            </w:r>
                            <w:proofErr w:type="gramStart"/>
                            <w:r w:rsidRPr="00DF4277">
                              <w:rPr>
                                <w:lang w:val="en-US"/>
                              </w:rPr>
                              <w:t>,Superstructure</w:t>
                            </w:r>
                            <w:proofErr w:type="spellEnd"/>
                            <w:proofErr w:type="gramEnd"/>
                            <w:r w:rsidRPr="00DF4277">
                              <w:rPr>
                                <w:lang w:val="en-US"/>
                              </w:rPr>
                              <w:t xml:space="preserve">, v2.2, </w:t>
                            </w:r>
                            <w:proofErr w:type="spellStart"/>
                            <w:r w:rsidRPr="00DF4277">
                              <w:rPr>
                                <w:lang w:val="en-US"/>
                              </w:rPr>
                              <w:t>Seite</w:t>
                            </w:r>
                            <w:proofErr w:type="spellEnd"/>
                            <w:r w:rsidRPr="00DF4277">
                              <w:rPr>
                                <w:lang w:val="en-US"/>
                              </w:rPr>
                              <w:t xml:space="preserve"> 603 ff.</w:t>
                            </w:r>
                          </w:p>
                          <w:p w:rsidR="00DF4277" w:rsidRPr="00DF4277" w:rsidRDefault="00DF4277" w:rsidP="00B7375C">
                            <w:pPr>
                              <w:pStyle w:val="NewsletterTextkrper"/>
                              <w:spacing w:after="0" w:line="240" w:lineRule="auto"/>
                              <w:ind w:left="142" w:right="142"/>
                              <w:rPr>
                                <w:lang w:val="en-US"/>
                              </w:rPr>
                            </w:pPr>
                            <w:r w:rsidRPr="00DF4277">
                              <w:rPr>
                                <w:lang w:val="en-US"/>
                              </w:rPr>
                              <w:t xml:space="preserve">[2] </w:t>
                            </w:r>
                            <w:r w:rsidRPr="00B7375C">
                              <w:rPr>
                                <w:color w:val="4F81BD" w:themeColor="accent1"/>
                                <w:u w:val="single"/>
                                <w:lang w:val="en-US"/>
                              </w:rPr>
                              <w:t>http://www.sparxsystems.at/</w:t>
                            </w:r>
                            <w:r w:rsidRPr="00DF4277">
                              <w:rPr>
                                <w:lang w:val="en-US"/>
                              </w:rPr>
                              <w:t xml:space="preserve"> - Enterprise Architect 7.5 UML Modeling Software</w:t>
                            </w:r>
                          </w:p>
                        </w:txbxContent>
                      </v:textbox>
                      <w10:wrap anchorx="page" anchory="page"/>
                    </v:shape>
                  </w:pict>
                </mc:Fallback>
              </mc:AlternateContent>
            </w:r>
          </w:p>
        </w:tc>
        <w:tc>
          <w:tcPr>
            <w:tcW w:w="3240" w:type="dxa"/>
            <w:vMerge/>
            <w:shd w:val="clear" w:color="auto" w:fill="auto"/>
          </w:tcPr>
          <w:p w:rsidR="00E0311F" w:rsidRPr="00476ACA" w:rsidRDefault="00E0311F"/>
        </w:tc>
      </w:tr>
      <w:tr w:rsidR="00E0311F" w:rsidRPr="00476ACA" w:rsidTr="004C5422">
        <w:trPr>
          <w:trHeight w:hRule="exact" w:val="1897"/>
        </w:trPr>
        <w:tc>
          <w:tcPr>
            <w:tcW w:w="6480" w:type="dxa"/>
            <w:shd w:val="clear" w:color="auto" w:fill="auto"/>
            <w:vAlign w:val="bottom"/>
          </w:tcPr>
          <w:p w:rsidR="00E0311F" w:rsidRPr="00476ACA" w:rsidRDefault="008C3BB6">
            <w:pPr>
              <w:pStyle w:val="berschrift4"/>
              <w:outlineLvl w:val="3"/>
            </w:pPr>
            <w:r>
              <w:t>Themenwahl und Organisation</w:t>
            </w:r>
          </w:p>
        </w:tc>
        <w:tc>
          <w:tcPr>
            <w:tcW w:w="3240" w:type="dxa"/>
            <w:vMerge/>
            <w:shd w:val="clear" w:color="auto" w:fill="auto"/>
          </w:tcPr>
          <w:p w:rsidR="00E0311F" w:rsidRPr="00476ACA" w:rsidRDefault="00E0311F"/>
        </w:tc>
      </w:tr>
      <w:tr w:rsidR="00E0311F" w:rsidRPr="00476ACA">
        <w:trPr>
          <w:trHeight w:val="1534"/>
        </w:trPr>
        <w:tc>
          <w:tcPr>
            <w:tcW w:w="6480" w:type="dxa"/>
            <w:shd w:val="clear" w:color="auto" w:fill="auto"/>
          </w:tcPr>
          <w:p w:rsidR="00E0311F" w:rsidRPr="00476ACA" w:rsidRDefault="00340E35">
            <w:r w:rsidRPr="00476ACA">
              <w:rPr>
                <w:noProof/>
                <w:lang w:eastAsia="de-DE"/>
              </w:rPr>
              <mc:AlternateContent>
                <mc:Choice Requires="wps">
                  <w:drawing>
                    <wp:anchor distT="0" distB="0" distL="114300" distR="114300" simplePos="0" relativeHeight="251687936" behindDoc="0" locked="0" layoutInCell="0" allowOverlap="1" wp14:anchorId="12B48155" wp14:editId="31D2518D">
                      <wp:simplePos x="0" y="0"/>
                      <wp:positionH relativeFrom="page">
                        <wp:posOffset>742950</wp:posOffset>
                      </wp:positionH>
                      <wp:positionV relativeFrom="page">
                        <wp:posOffset>8639175</wp:posOffset>
                      </wp:positionV>
                      <wp:extent cx="4121150" cy="763905"/>
                      <wp:effectExtent l="0" t="0" r="0" b="0"/>
                      <wp:wrapNone/>
                      <wp:docPr id="29"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1150" cy="763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75000"/>
                                        <a:lumOff val="0"/>
                                      </a:schemeClr>
                                    </a:solidFill>
                                    <a:miter lim="800000"/>
                                    <a:headEnd/>
                                    <a:tailEnd/>
                                  </a14:hiddenLine>
                                </a:ext>
                              </a:extLst>
                            </wps:spPr>
                            <wps:txbx>
                              <w:txbxContent>
                                <w:p w:rsidR="00E0311F" w:rsidRDefault="00634CAD" w:rsidP="00DB6B07">
                                  <w:pPr>
                                    <w:pStyle w:val="NewsletterTextkrper"/>
                                    <w:jc w:val="both"/>
                                  </w:pPr>
                                  <w:r>
                                    <w:t xml:space="preserve">Der Wettbewerb wird </w:t>
                                  </w:r>
                                  <w:r w:rsidR="008C3BB6">
                                    <w:t>als Teamarbeit</w:t>
                                  </w:r>
                                  <w:r>
                                    <w:t xml:space="preserve"> durchgeführt. Organisatorische Hinweise finden Sie auf den folgenden Seiten. Einige Themen stehen zur Auswahl bereit – sie können im Semester nicht mehr gewechselt werden. Eigene Themenvorschläge können in den ersten Semesterwochen eingebracht werden.</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5" o:spid="_x0000_s1030" type="#_x0000_t202" style="position:absolute;margin-left:58.5pt;margin-top:680.25pt;width:324.5pt;height:60.1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" o:allowincell="f" filled="f" stroked="f" strokecolor="#bfbfbf [2412]">
                      <v:textbox inset="3.6pt,,3.6pt">
                        <w:txbxContent>
                          <w:p w:rsidR="00E0311F" w:rsidRDefault="00634CAD" w:rsidP="00DB6B07">
                            <w:pPr>
                              <w:pStyle w:val="NewsletterTextkrper"/>
                              <w:jc w:val="both"/>
                            </w:pPr>
                            <w:r>
                              <w:t xml:space="preserve">Der Wettbewerb wird </w:t>
                            </w:r>
                            <w:r w:rsidR="008C3BB6">
                              <w:t>als Teamarbeit</w:t>
                            </w:r>
                            <w:r>
                              <w:t xml:space="preserve"> durchgeführt. Organisatorische Hinweise finden Sie auf den folgenden Seiten. Einige Themen stehen zur Auswahl bereit – sie können im Semester nicht mehr gewechselt werden. Eigene Themenvorschläge können in den ersten Semesterwochen eingebracht werden.</w:t>
                            </w:r>
                          </w:p>
                        </w:txbxContent>
                      </v:textbox>
                      <w10:wrap anchorx="page" anchory="page"/>
                    </v:shape>
                  </w:pict>
                </mc:Fallback>
              </mc:AlternateContent>
            </w:r>
          </w:p>
        </w:tc>
        <w:tc>
          <w:tcPr>
            <w:tcW w:w="3240" w:type="dxa"/>
            <w:vMerge/>
            <w:shd w:val="clear" w:color="auto" w:fill="auto"/>
          </w:tcPr>
          <w:p w:rsidR="00E0311F" w:rsidRPr="00476ACA" w:rsidRDefault="00E0311F"/>
        </w:tc>
      </w:tr>
    </w:tbl>
    <w:p w:rsidR="00E0311F" w:rsidRPr="005B5A08" w:rsidRDefault="00340E35">
      <w:r w:rsidRPr="005B5A08">
        <w:rPr>
          <w:noProof/>
          <w:lang w:eastAsia="de-DE"/>
        </w:rPr>
        <mc:AlternateContent>
          <mc:Choice Requires="wps">
            <w:drawing>
              <wp:anchor distT="0" distB="0" distL="114300" distR="114300" simplePos="0" relativeHeight="251708416" behindDoc="0" locked="1" layoutInCell="0" allowOverlap="1" wp14:anchorId="684C42C3" wp14:editId="50AA1C43">
                <wp:simplePos x="0" y="0"/>
                <wp:positionH relativeFrom="page">
                  <wp:posOffset>4855210</wp:posOffset>
                </wp:positionH>
                <wp:positionV relativeFrom="page">
                  <wp:posOffset>9125585</wp:posOffset>
                </wp:positionV>
                <wp:extent cx="2057400" cy="274320"/>
                <wp:effectExtent l="0" t="635" r="2540" b="1270"/>
                <wp:wrapNone/>
                <wp:docPr id="28" name="Rectangle 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274320"/>
                        </a:xfrm>
                        <a:prstGeom prst="rect">
                          <a:avLst/>
                        </a:prstGeom>
                        <a:solidFill>
                          <a:srgbClr val="C3D6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4" o:spid="_x0000_s1026" style="position:absolute;margin-left:382.3pt;margin-top:718.55pt;width:162pt;height:21.6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" o:allowincell="f" fillcolor="#c3d69b" stroked="f">
                <w10:wrap anchorx="page" anchory="page"/>
                <w10:anchorlock/>
              </v:rect>
            </w:pict>
          </mc:Fallback>
        </mc:AlternateContent>
      </w:r>
      <w:r w:rsidR="009006AF" w:rsidRPr="005B5A08">
        <w:br w:type="page"/>
      </w:r>
    </w:p>
    <w:tbl>
      <w:tblPr>
        <w:tblStyle w:val="Tabellenraster"/>
        <w:tblW w:w="97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left w:w="144" w:type="dxa"/>
          <w:bottom w:w="14" w:type="dxa"/>
          <w:right w:w="144" w:type="dxa"/>
        </w:tblCellMar>
        <w:tblLook w:val="04A0" w:firstRow="1" w:lastRow="0" w:firstColumn="1" w:lastColumn="0" w:noHBand="0" w:noVBand="1"/>
      </w:tblPr>
      <w:tblGrid>
        <w:gridCol w:w="3240"/>
        <w:gridCol w:w="3240"/>
        <w:gridCol w:w="3240"/>
      </w:tblGrid>
      <w:tr w:rsidR="00E0311F" w:rsidRPr="005B5A08">
        <w:trPr>
          <w:trHeight w:hRule="exact" w:val="94"/>
          <w:jc w:val="center"/>
        </w:trPr>
        <w:tc>
          <w:tcPr>
            <w:tcW w:w="9720" w:type="dxa"/>
            <w:gridSpan w:val="3"/>
            <w:shd w:val="clear" w:color="auto" w:fill="auto"/>
            <w:vAlign w:val="bottom"/>
          </w:tcPr>
          <w:p w:rsidR="00E0311F" w:rsidRPr="005B5A08" w:rsidRDefault="00340E35">
            <w:pPr>
              <w:pStyle w:val="Seitenzahllinks"/>
              <w:ind w:left="0"/>
            </w:pPr>
            <w:r w:rsidRPr="005B5A08">
              <w:rPr>
                <w:noProof/>
                <w:lang w:eastAsia="de-DE"/>
              </w:rPr>
              <w:lastRenderedPageBreak/>
              <mc:AlternateContent>
                <mc:Choice Requires="wps">
                  <w:drawing>
                    <wp:anchor distT="0" distB="0" distL="114300" distR="114300" simplePos="0" relativeHeight="251643391" behindDoc="0" locked="1" layoutInCell="0" allowOverlap="1" wp14:anchorId="290B25FC" wp14:editId="2BBD00C0">
                      <wp:simplePos x="0" y="0"/>
                      <wp:positionH relativeFrom="page">
                        <wp:posOffset>786130</wp:posOffset>
                      </wp:positionH>
                      <wp:positionV relativeFrom="page">
                        <wp:posOffset>713105</wp:posOffset>
                      </wp:positionV>
                      <wp:extent cx="2057400" cy="457200"/>
                      <wp:effectExtent l="0" t="0" r="4445" b="1270"/>
                      <wp:wrapNone/>
                      <wp:docPr id="27" name="Rectangle 3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57200"/>
                              </a:xfrm>
                              <a:prstGeom prst="rect">
                                <a:avLst/>
                              </a:prstGeom>
                              <a:solidFill>
                                <a:srgbClr val="C3D69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311F" w:rsidRDefault="009006AF">
                                  <w:pPr>
                                    <w:pStyle w:val="Seitenzahllinks"/>
                                  </w:pPr>
                                  <w:r>
                                    <w:fldChar w:fldCharType="begin"/>
                                  </w:r>
                                  <w:r>
                                    <w:instrText xml:space="preserve"> PAGE  \* MERGEFORMAT </w:instrText>
                                  </w:r>
                                  <w:r>
                                    <w:fldChar w:fldCharType="separate"/>
                                  </w:r>
                                  <w:r w:rsidR="00375157">
                                    <w:rPr>
                                      <w:noProof/>
                                    </w:rPr>
                                    <w:t>2</w:t>
                                  </w:r>
                                  <w:r>
                                    <w:rPr>
                                      <w:noProo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4" o:spid="_x0000_s1031" style="position:absolute;margin-left:61.9pt;margin-top:56.15pt;width:162pt;height:36pt;z-index:25164339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" o:allowincell="f" fillcolor="#c3d69b" stroked="f">
                      <v:textbox>
                        <w:txbxContent>
                          <w:p w:rsidR="00E0311F" w:rsidRDefault="009006AF">
                            <w:pPr>
                              <w:pStyle w:val="Seitenzahllinks"/>
                            </w:pPr>
                            <w:r>
                              <w:fldChar w:fldCharType="begin"/>
                            </w:r>
                            <w:r>
                              <w:instrText xml:space="preserve"> PAGE  \* MERGEFORMAT </w:instrText>
                            </w:r>
                            <w:r>
                              <w:fldChar w:fldCharType="separate"/>
                            </w:r>
                            <w:r w:rsidR="00375157">
                              <w:rPr>
                                <w:noProof/>
                              </w:rPr>
                              <w:t>2</w:t>
                            </w:r>
                            <w:r>
                              <w:rPr>
                                <w:noProof/>
                              </w:rPr>
                              <w:fldChar w:fldCharType="end"/>
                            </w:r>
                          </w:p>
                        </w:txbxContent>
                      </v:textbox>
                      <w10:wrap anchorx="page" anchory="page"/>
                      <w10:anchorlock/>
                    </v:rect>
                  </w:pict>
                </mc:Fallback>
              </mc:AlternateContent>
            </w:r>
          </w:p>
        </w:tc>
      </w:tr>
      <w:tr w:rsidR="00E0311F" w:rsidRPr="005B5A08" w:rsidTr="0029790E">
        <w:trPr>
          <w:trHeight w:hRule="exact" w:val="480"/>
          <w:jc w:val="center"/>
        </w:trPr>
        <w:tc>
          <w:tcPr>
            <w:tcW w:w="3240" w:type="dxa"/>
            <w:shd w:val="clear" w:color="auto" w:fill="auto"/>
            <w:vAlign w:val="bottom"/>
          </w:tcPr>
          <w:p w:rsidR="00E0311F" w:rsidRPr="005B5A08" w:rsidRDefault="00340E35">
            <w:pPr>
              <w:pStyle w:val="berschrift4"/>
              <w:outlineLvl w:val="3"/>
            </w:pPr>
            <w:r w:rsidRPr="005B5A08">
              <w:rPr>
                <w:noProof/>
                <w:lang w:eastAsia="de-DE"/>
              </w:rPr>
              <mc:AlternateContent>
                <mc:Choice Requires="wps">
                  <w:drawing>
                    <wp:anchor distT="0" distB="0" distL="114300" distR="114300" simplePos="0" relativeHeight="251691008" behindDoc="0" locked="0" layoutInCell="0" allowOverlap="1" wp14:anchorId="082A0C3B" wp14:editId="5023EF27">
                      <wp:simplePos x="0" y="0"/>
                      <wp:positionH relativeFrom="page">
                        <wp:posOffset>786130</wp:posOffset>
                      </wp:positionH>
                      <wp:positionV relativeFrom="page">
                        <wp:posOffset>1069975</wp:posOffset>
                      </wp:positionV>
                      <wp:extent cx="2057400" cy="2701925"/>
                      <wp:effectExtent l="0" t="3175" r="4445" b="0"/>
                      <wp:wrapNone/>
                      <wp:docPr id="26" name="Text Box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270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311F" w:rsidRDefault="009006AF">
                                  <w:r>
                                    <w:rPr>
                                      <w:noProof/>
                                      <w:lang w:eastAsia="de-DE"/>
                                    </w:rPr>
                                    <w:drawing>
                                      <wp:inline distT="0" distB="0" distL="0" distR="0" wp14:anchorId="64604383" wp14:editId="5C0AE576">
                                        <wp:extent cx="2061946" cy="2701925"/>
                                        <wp:effectExtent l="0" t="0" r="0" b="3175"/>
                                        <wp:docPr id="30" name="j017588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0175886.tif"/>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068991" cy="2711156"/>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8" o:spid="_x0000_s1032" type="#_x0000_t202" style="position:absolute;left:0;text-align:left;margin-left:61.9pt;margin-top:84.25pt;width:162pt;height:212.7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cJQsgIAALQ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" o:allowincell="f" filled="f" stroked="f">
                      <v:textbox inset="0,0,0,0">
                        <w:txbxContent>
                          <w:p w:rsidR="00E0311F" w:rsidRDefault="009006AF">
                            <w:r>
                              <w:rPr>
                                <w:noProof/>
                                <w:lang w:eastAsia="de-DE"/>
                              </w:rPr>
                              <w:drawing>
                                <wp:inline distT="0" distB="0" distL="0" distR="0" wp14:anchorId="64604383" wp14:editId="5C0AE576">
                                  <wp:extent cx="2061946" cy="2701925"/>
                                  <wp:effectExtent l="0" t="0" r="0" b="3175"/>
                                  <wp:docPr id="30" name="j017588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0175886.tif"/>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068991" cy="2711156"/>
                                          </a:xfrm>
                                          <a:prstGeom prst="rect">
                                            <a:avLst/>
                                          </a:prstGeom>
                                        </pic:spPr>
                                      </pic:pic>
                                    </a:graphicData>
                                  </a:graphic>
                                </wp:inline>
                              </w:drawing>
                            </w:r>
                          </w:p>
                        </w:txbxContent>
                      </v:textbox>
                      <w10:wrap anchorx="page" anchory="page"/>
                    </v:shape>
                  </w:pict>
                </mc:Fallback>
              </mc:AlternateContent>
            </w:r>
          </w:p>
        </w:tc>
        <w:tc>
          <w:tcPr>
            <w:tcW w:w="6480" w:type="dxa"/>
            <w:gridSpan w:val="2"/>
            <w:shd w:val="clear" w:color="auto" w:fill="auto"/>
            <w:vAlign w:val="bottom"/>
          </w:tcPr>
          <w:p w:rsidR="00E0311F" w:rsidRPr="005B5A08" w:rsidRDefault="003A1F01">
            <w:pPr>
              <w:pStyle w:val="berschrift4"/>
              <w:outlineLvl w:val="3"/>
            </w:pPr>
            <w:r>
              <w:t>Beschreibung des Szenarios</w:t>
            </w:r>
          </w:p>
        </w:tc>
      </w:tr>
      <w:tr w:rsidR="00E0311F" w:rsidRPr="005B5A08">
        <w:trPr>
          <w:trHeight w:val="3208"/>
          <w:jc w:val="center"/>
        </w:trPr>
        <w:tc>
          <w:tcPr>
            <w:tcW w:w="3240" w:type="dxa"/>
            <w:shd w:val="clear" w:color="auto" w:fill="auto"/>
          </w:tcPr>
          <w:p w:rsidR="00E0311F" w:rsidRPr="005B5A08" w:rsidRDefault="00340E35">
            <w:r w:rsidRPr="005B5A08">
              <w:rPr>
                <w:noProof/>
                <w:lang w:eastAsia="de-DE"/>
              </w:rPr>
              <mc:AlternateContent>
                <mc:Choice Requires="wps">
                  <w:drawing>
                    <wp:anchor distT="0" distB="0" distL="114300" distR="114300" simplePos="0" relativeHeight="251655168" behindDoc="0" locked="0" layoutInCell="0" allowOverlap="1" wp14:anchorId="0B73D6A2" wp14:editId="75FDC55D">
                      <wp:simplePos x="0" y="0"/>
                      <wp:positionH relativeFrom="page">
                        <wp:posOffset>2828290</wp:posOffset>
                      </wp:positionH>
                      <wp:positionV relativeFrom="page">
                        <wp:posOffset>1247775</wp:posOffset>
                      </wp:positionV>
                      <wp:extent cx="2069465" cy="2257425"/>
                      <wp:effectExtent l="0" t="0" r="0" b="0"/>
                      <wp:wrapNone/>
                      <wp:docPr id="25"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2257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75000"/>
                                        <a:lumOff val="0"/>
                                      </a:schemeClr>
                                    </a:solidFill>
                                    <a:miter lim="800000"/>
                                    <a:headEnd/>
                                    <a:tailEnd/>
                                  </a14:hiddenLine>
                                </a:ext>
                              </a:extLst>
                            </wps:spPr>
                            <wps:txbx id="8">
                              <w:txbxContent>
                                <w:p w:rsidR="00E0311F" w:rsidRDefault="009D7509" w:rsidP="00B7375C">
                                  <w:pPr>
                                    <w:pStyle w:val="NewsletterTextkrper"/>
                                    <w:jc w:val="both"/>
                                  </w:pPr>
                                  <w:r w:rsidRPr="009D7509">
                                    <w:t>Als Mitarbeiter eines Softwarehauses haben Sie den Auftrag erhalten, eine Softwarelösung für ein Thema zu era</w:t>
                                  </w:r>
                                  <w:r w:rsidRPr="009D7509">
                                    <w:t>r</w:t>
                                  </w:r>
                                  <w:r w:rsidRPr="009D7509">
                                    <w:t>beiten. Der Auftraggeber hat bereits Vorstellungen davon, was die Software unbedingt leisten soll. Leider sind diese Vorstellungen unvollständig.</w:t>
                                  </w:r>
                                </w:p>
                                <w:p w:rsidR="009D7509" w:rsidRDefault="009D7509" w:rsidP="00B7375C">
                                  <w:pPr>
                                    <w:pStyle w:val="NewsletterTextkrper"/>
                                    <w:jc w:val="both"/>
                                  </w:pPr>
                                  <w:r w:rsidRPr="009D7509">
                                    <w:t>Der Auftraggeber erwartet, dass Sie ihn beratend bei diesem Projekt unterstü</w:t>
                                  </w:r>
                                  <w:r w:rsidRPr="009D7509">
                                    <w:t>t</w:t>
                                  </w:r>
                                  <w:r w:rsidRPr="009D7509">
                                    <w:t>zen. Bevor der Entwicklungsauftrag en</w:t>
                                  </w:r>
                                  <w:r w:rsidRPr="009D7509">
                                    <w:t>d</w:t>
                                  </w:r>
                                  <w:r w:rsidRPr="009D7509">
                                    <w:t>gültig vergeben wird, ist dem Auftragg</w:t>
                                  </w:r>
                                  <w:r w:rsidRPr="009D7509">
                                    <w:t>e</w:t>
                                  </w:r>
                                  <w:r w:rsidRPr="009D7509">
                                    <w:t>ber ein verbindliches Angebot über den Funktionsumfang der Lösung zu unte</w:t>
                                  </w:r>
                                  <w:r w:rsidRPr="009D7509">
                                    <w:t>r</w:t>
                                  </w:r>
                                  <w:r w:rsidRPr="009D7509">
                                    <w:t>breiten. Gleichzeitig bildet dieses Ang</w:t>
                                  </w:r>
                                  <w:r w:rsidRPr="009D7509">
                                    <w:t>e</w:t>
                                  </w:r>
                                  <w:r w:rsidRPr="009D7509">
                                    <w:t>bot inkl. des Pflichtenheftes die rechtl</w:t>
                                  </w:r>
                                  <w:r w:rsidRPr="009D7509">
                                    <w:t>i</w:t>
                                  </w:r>
                                  <w:r w:rsidRPr="009D7509">
                                    <w:t>che Grundlage für den Entwicklungsau</w:t>
                                  </w:r>
                                  <w:r w:rsidRPr="009D7509">
                                    <w:t>f</w:t>
                                  </w:r>
                                  <w:r w:rsidRPr="009D7509">
                                    <w:t>trag. Der Auftraggeber beschreibt die Funktionen der Software auszugsweise wie folgt:</w:t>
                                  </w:r>
                                </w:p>
                                <w:p w:rsidR="009D7509" w:rsidRPr="00C6360F" w:rsidRDefault="009D7509" w:rsidP="00C6360F">
                                  <w:pPr>
                                    <w:pStyle w:val="GroesZitat"/>
                                  </w:pPr>
                                  <w:r w:rsidRPr="00C6360F">
                                    <w:t>„Gesucht ist eine Software zur Erstellung von …“</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7" o:spid="_x0000_s1033" type="#_x0000_t202" style="position:absolute;margin-left:222.7pt;margin-top:98.25pt;width:162.95pt;height:177.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" o:allowincell="f" filled="f" stroked="f" strokecolor="#bfbfbf [2412]">
                      <v:textbox style="mso-next-textbox:#Text Box 356" inset="3.6pt,,3.6pt">
                        <w:txbxContent>
                          <w:p w:rsidR="00E0311F" w:rsidRDefault="009D7509" w:rsidP="00B7375C">
                            <w:pPr>
                              <w:pStyle w:val="NewsletterTextkrper"/>
                              <w:jc w:val="both"/>
                            </w:pPr>
                            <w:r w:rsidRPr="009D7509">
                              <w:t>Als Mitarbeiter eines Softwarehauses haben Sie den Auftrag erhalten, eine Softwarelösung für ein Thema zu era</w:t>
                            </w:r>
                            <w:r w:rsidRPr="009D7509">
                              <w:t>r</w:t>
                            </w:r>
                            <w:r w:rsidRPr="009D7509">
                              <w:t>beiten. Der Auftraggeber hat bereits Vorstellungen davon, was die Software unbedingt leisten soll. Leider sind diese Vorstellungen unvollständig.</w:t>
                            </w:r>
                          </w:p>
                          <w:p w:rsidR="009D7509" w:rsidRDefault="009D7509" w:rsidP="00B7375C">
                            <w:pPr>
                              <w:pStyle w:val="NewsletterTextkrper"/>
                              <w:jc w:val="both"/>
                            </w:pPr>
                            <w:r w:rsidRPr="009D7509">
                              <w:t>Der Auftraggeber erwartet, dass Sie ihn beratend bei diesem Projekt unterstü</w:t>
                            </w:r>
                            <w:r w:rsidRPr="009D7509">
                              <w:t>t</w:t>
                            </w:r>
                            <w:r w:rsidRPr="009D7509">
                              <w:t>zen. Bevor der Entwicklungsauftrag en</w:t>
                            </w:r>
                            <w:r w:rsidRPr="009D7509">
                              <w:t>d</w:t>
                            </w:r>
                            <w:r w:rsidRPr="009D7509">
                              <w:t>gültig vergeben wird, ist dem Auftragg</w:t>
                            </w:r>
                            <w:r w:rsidRPr="009D7509">
                              <w:t>e</w:t>
                            </w:r>
                            <w:r w:rsidRPr="009D7509">
                              <w:t>ber ein verbindliches Angebot über den Funktionsumfang der Lösung zu unte</w:t>
                            </w:r>
                            <w:r w:rsidRPr="009D7509">
                              <w:t>r</w:t>
                            </w:r>
                            <w:r w:rsidRPr="009D7509">
                              <w:t>breiten. Gleichzeitig bildet dieses Ang</w:t>
                            </w:r>
                            <w:r w:rsidRPr="009D7509">
                              <w:t>e</w:t>
                            </w:r>
                            <w:r w:rsidRPr="009D7509">
                              <w:t>bot inkl. des Pflichtenheftes die rechtl</w:t>
                            </w:r>
                            <w:r w:rsidRPr="009D7509">
                              <w:t>i</w:t>
                            </w:r>
                            <w:r w:rsidRPr="009D7509">
                              <w:t>che Grundlage für den Entwicklungsau</w:t>
                            </w:r>
                            <w:r w:rsidRPr="009D7509">
                              <w:t>f</w:t>
                            </w:r>
                            <w:r w:rsidRPr="009D7509">
                              <w:t>trag. Der Auftraggeber beschreibt die Funktionen der Software auszugsweise wie folgt:</w:t>
                            </w:r>
                          </w:p>
                          <w:p w:rsidR="009D7509" w:rsidRPr="00C6360F" w:rsidRDefault="009D7509" w:rsidP="00C6360F">
                            <w:pPr>
                              <w:pStyle w:val="GroesZitat"/>
                            </w:pPr>
                            <w:r w:rsidRPr="00C6360F">
                              <w:t>„Gesucht ist eine Software zur Erstellung von …“</w:t>
                            </w:r>
                          </w:p>
                        </w:txbxContent>
                      </v:textbox>
                      <w10:wrap anchorx="page" anchory="page"/>
                    </v:shape>
                  </w:pict>
                </mc:Fallback>
              </mc:AlternateContent>
            </w:r>
            <w:r w:rsidRPr="005B5A08">
              <w:rPr>
                <w:noProof/>
                <w:lang w:eastAsia="de-DE"/>
              </w:rPr>
              <mc:AlternateContent>
                <mc:Choice Requires="wps">
                  <w:drawing>
                    <wp:anchor distT="0" distB="0" distL="114300" distR="114300" simplePos="0" relativeHeight="251654144" behindDoc="0" locked="0" layoutInCell="0" allowOverlap="1" wp14:anchorId="238969B0" wp14:editId="69A843CD">
                      <wp:simplePos x="0" y="0"/>
                      <wp:positionH relativeFrom="page">
                        <wp:posOffset>4892040</wp:posOffset>
                      </wp:positionH>
                      <wp:positionV relativeFrom="page">
                        <wp:posOffset>1247775</wp:posOffset>
                      </wp:positionV>
                      <wp:extent cx="2061210" cy="2076450"/>
                      <wp:effectExtent l="0" t="0" r="0" b="0"/>
                      <wp:wrapNone/>
                      <wp:docPr id="24"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1210" cy="2076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75000"/>
                                        <a:lumOff val="0"/>
                                      </a:schemeClr>
                                    </a:solidFill>
                                    <a:miter lim="800000"/>
                                    <a:headEnd/>
                                    <a:tailEnd/>
                                  </a14:hiddenLine>
                                </a:ext>
                              </a:extLst>
                            </wps:spPr>
                            <wps:linkedTxbx id="8" seq="1"/>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6" o:spid="_x0000_s1034" type="#_x0000_t202" style="position:absolute;margin-left:385.2pt;margin-top:98.25pt;width:162.3pt;height:163.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" o:allowincell="f" filled="f" stroked="f" strokecolor="#bfbfbf [2412]">
                      <v:textbox inset="3.6pt,,3.6pt">
                        <w:txbxContent/>
                      </v:textbox>
                      <w10:wrap anchorx="page" anchory="page"/>
                    </v:shape>
                  </w:pict>
                </mc:Fallback>
              </mc:AlternateContent>
            </w:r>
          </w:p>
        </w:tc>
        <w:tc>
          <w:tcPr>
            <w:tcW w:w="3240" w:type="dxa"/>
            <w:shd w:val="clear" w:color="auto" w:fill="auto"/>
          </w:tcPr>
          <w:p w:rsidR="00E0311F" w:rsidRPr="005B5A08" w:rsidRDefault="00E0311F"/>
        </w:tc>
        <w:tc>
          <w:tcPr>
            <w:tcW w:w="3240" w:type="dxa"/>
            <w:shd w:val="clear" w:color="auto" w:fill="auto"/>
          </w:tcPr>
          <w:p w:rsidR="00E0311F" w:rsidRPr="005B5A08" w:rsidRDefault="00E0311F"/>
        </w:tc>
      </w:tr>
      <w:tr w:rsidR="00E0311F" w:rsidRPr="005B5A08" w:rsidTr="0029790E">
        <w:trPr>
          <w:trHeight w:hRule="exact" w:val="1000"/>
          <w:jc w:val="center"/>
        </w:trPr>
        <w:tc>
          <w:tcPr>
            <w:tcW w:w="9720" w:type="dxa"/>
            <w:gridSpan w:val="3"/>
            <w:tcBorders>
              <w:bottom w:val="single" w:sz="4" w:space="0" w:color="C2D69B" w:themeColor="accent3" w:themeTint="99"/>
            </w:tcBorders>
            <w:shd w:val="clear" w:color="auto" w:fill="auto"/>
            <w:vAlign w:val="bottom"/>
          </w:tcPr>
          <w:p w:rsidR="00E0311F" w:rsidRPr="005B5A08" w:rsidRDefault="00E0311F"/>
        </w:tc>
      </w:tr>
      <w:tr w:rsidR="00E0311F" w:rsidRPr="005B5A08">
        <w:trPr>
          <w:trHeight w:hRule="exact" w:val="1005"/>
          <w:jc w:val="center"/>
        </w:trPr>
        <w:tc>
          <w:tcPr>
            <w:tcW w:w="3240" w:type="dxa"/>
            <w:tcBorders>
              <w:top w:val="single" w:sz="4" w:space="0" w:color="C2D69B" w:themeColor="accent3" w:themeTint="99"/>
              <w:bottom w:val="single" w:sz="4" w:space="0" w:color="C2D69B" w:themeColor="accent3" w:themeTint="99"/>
            </w:tcBorders>
            <w:shd w:val="clear" w:color="auto" w:fill="auto"/>
            <w:vAlign w:val="center"/>
          </w:tcPr>
          <w:p w:rsidR="00E0311F" w:rsidRPr="005B5A08" w:rsidRDefault="00340E35">
            <w:pPr>
              <w:pStyle w:val="GroesZitat"/>
            </w:pPr>
            <w:r w:rsidRPr="005B5A08">
              <w:rPr>
                <w:noProof/>
                <w:lang w:eastAsia="de-DE"/>
              </w:rPr>
              <mc:AlternateContent>
                <mc:Choice Requires="wps">
                  <w:drawing>
                    <wp:anchor distT="0" distB="0" distL="114300" distR="114300" simplePos="0" relativeHeight="251657216" behindDoc="0" locked="0" layoutInCell="0" allowOverlap="1" wp14:anchorId="15CC1515" wp14:editId="5151887D">
                      <wp:simplePos x="0" y="0"/>
                      <wp:positionH relativeFrom="page">
                        <wp:posOffset>789940</wp:posOffset>
                      </wp:positionH>
                      <wp:positionV relativeFrom="page">
                        <wp:posOffset>3836035</wp:posOffset>
                      </wp:positionV>
                      <wp:extent cx="6200775" cy="647700"/>
                      <wp:effectExtent l="0" t="0" r="635" b="2540"/>
                      <wp:wrapNone/>
                      <wp:docPr id="22"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64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85000"/>
                                        <a:lumOff val="0"/>
                                      </a:schemeClr>
                                    </a:solidFill>
                                    <a:miter lim="800000"/>
                                    <a:headEnd/>
                                    <a:tailEnd/>
                                  </a14:hiddenLine>
                                </a:ext>
                              </a:extLst>
                            </wps:spPr>
                            <wps:txbx>
                              <w:txbxContent>
                                <w:p w:rsidR="00E0311F" w:rsidRPr="00C6360F" w:rsidRDefault="00A5111C">
                                  <w:pPr>
                                    <w:pStyle w:val="GroesZitat"/>
                                    <w:rPr>
                                      <w:b/>
                                    </w:rPr>
                                  </w:pPr>
                                  <w:r w:rsidRPr="00C6360F">
                                    <w:rPr>
                                      <w:b/>
                                    </w:rPr>
                                    <w:t>Wissenschaft ist die systematisch veranstaltete, professionell betriebene und arbeitste</w:t>
                                  </w:r>
                                  <w:r w:rsidRPr="00C6360F">
                                    <w:rPr>
                                      <w:b/>
                                    </w:rPr>
                                    <w:t>i</w:t>
                                  </w:r>
                                  <w:r w:rsidRPr="00C6360F">
                                    <w:rPr>
                                      <w:b/>
                                    </w:rPr>
                                    <w:t>lig organisierte Befriedigung von Neugier.</w:t>
                                  </w:r>
                                  <w:r w:rsidRPr="00C6360F">
                                    <w:rPr>
                                      <w:b/>
                                    </w:rPr>
                                    <w:tab/>
                                    <w:t>[Georg Franck]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3" o:spid="_x0000_s1035" type="#_x0000_t202" style="position:absolute;margin-left:62.2pt;margin-top:302.05pt;width:488.25pt;height:5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" o:allowincell="f" filled="f" stroked="f" strokecolor="#d8d8d8 [2732]">
                      <v:textbox>
                        <w:txbxContent>
                          <w:p w:rsidR="00E0311F" w:rsidRPr="00C6360F" w:rsidRDefault="00A5111C">
                            <w:pPr>
                              <w:pStyle w:val="GroesZitat"/>
                              <w:rPr>
                                <w:b/>
                              </w:rPr>
                            </w:pPr>
                            <w:r w:rsidRPr="00C6360F">
                              <w:rPr>
                                <w:b/>
                              </w:rPr>
                              <w:t>Wissenschaft ist die systematisch veranstaltete, professionell betriebene und arbeitste</w:t>
                            </w:r>
                            <w:r w:rsidRPr="00C6360F">
                              <w:rPr>
                                <w:b/>
                              </w:rPr>
                              <w:t>i</w:t>
                            </w:r>
                            <w:r w:rsidRPr="00C6360F">
                              <w:rPr>
                                <w:b/>
                              </w:rPr>
                              <w:t>lig organisierte Befriedigung von Neugier.</w:t>
                            </w:r>
                            <w:r w:rsidRPr="00C6360F">
                              <w:rPr>
                                <w:b/>
                              </w:rPr>
                              <w:tab/>
                              <w:t>[Georg Franck]</w:t>
                            </w:r>
                          </w:p>
                        </w:txbxContent>
                      </v:textbox>
                      <w10:wrap anchorx="page" anchory="page"/>
                    </v:shape>
                  </w:pict>
                </mc:Fallback>
              </mc:AlternateContent>
            </w:r>
          </w:p>
        </w:tc>
        <w:tc>
          <w:tcPr>
            <w:tcW w:w="6480" w:type="dxa"/>
            <w:gridSpan w:val="2"/>
            <w:tcBorders>
              <w:top w:val="single" w:sz="4" w:space="0" w:color="C2D69B" w:themeColor="accent3" w:themeTint="99"/>
              <w:bottom w:val="single" w:sz="4" w:space="0" w:color="C2D69B" w:themeColor="accent3" w:themeTint="99"/>
            </w:tcBorders>
            <w:shd w:val="clear" w:color="auto" w:fill="auto"/>
            <w:vAlign w:val="center"/>
          </w:tcPr>
          <w:p w:rsidR="00E0311F" w:rsidRPr="005B5A08" w:rsidRDefault="00E0311F">
            <w:pPr>
              <w:pStyle w:val="GroesZitat"/>
            </w:pPr>
          </w:p>
        </w:tc>
      </w:tr>
      <w:tr w:rsidR="00E0311F" w:rsidRPr="005B5A08" w:rsidTr="00A63DFA">
        <w:trPr>
          <w:trHeight w:hRule="exact" w:val="543"/>
          <w:jc w:val="center"/>
        </w:trPr>
        <w:tc>
          <w:tcPr>
            <w:tcW w:w="3240" w:type="dxa"/>
            <w:tcBorders>
              <w:top w:val="single" w:sz="4" w:space="0" w:color="C2D69B" w:themeColor="accent3" w:themeTint="99"/>
            </w:tcBorders>
            <w:shd w:val="clear" w:color="auto" w:fill="auto"/>
            <w:vAlign w:val="bottom"/>
          </w:tcPr>
          <w:p w:rsidR="00E0311F" w:rsidRPr="005B5A08" w:rsidRDefault="00821DA9">
            <w:pPr>
              <w:pStyle w:val="berschrift4"/>
              <w:outlineLvl w:val="3"/>
            </w:pPr>
            <w:r w:rsidRPr="005B5A08">
              <w:rPr>
                <w:noProof/>
                <w:lang w:eastAsia="de-DE"/>
              </w:rPr>
              <mc:AlternateContent>
                <mc:Choice Requires="wps">
                  <w:drawing>
                    <wp:anchor distT="0" distB="0" distL="114300" distR="114300" simplePos="0" relativeHeight="251656192" behindDoc="0" locked="0" layoutInCell="0" allowOverlap="1" wp14:anchorId="6E2A6759" wp14:editId="6BCBC594">
                      <wp:simplePos x="0" y="0"/>
                      <wp:positionH relativeFrom="page">
                        <wp:posOffset>793750</wp:posOffset>
                      </wp:positionH>
                      <wp:positionV relativeFrom="page">
                        <wp:posOffset>4425950</wp:posOffset>
                      </wp:positionV>
                      <wp:extent cx="2057400" cy="4848225"/>
                      <wp:effectExtent l="0" t="0" r="0" b="9525"/>
                      <wp:wrapNone/>
                      <wp:docPr id="23"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4848225"/>
                              </a:xfrm>
                              <a:prstGeom prst="rect">
                                <a:avLst/>
                              </a:prstGeom>
                              <a:solidFill>
                                <a:schemeClr val="bg1">
                                  <a:lumMod val="95000"/>
                                  <a:lumOff val="0"/>
                                </a:schemeClr>
                              </a:solidFill>
                              <a:ln>
                                <a:noFill/>
                              </a:ln>
                              <a:extLst>
                                <a:ext uri="{91240B29-F687-4F45-9708-019B960494DF}">
                                  <a14:hiddenLine xmlns:a14="http://schemas.microsoft.com/office/drawing/2010/main" w="9525">
                                    <a:solidFill>
                                      <a:schemeClr val="bg1">
                                        <a:lumMod val="75000"/>
                                        <a:lumOff val="0"/>
                                      </a:schemeClr>
                                    </a:solidFill>
                                    <a:miter lim="800000"/>
                                    <a:headEnd/>
                                    <a:tailEnd/>
                                  </a14:hiddenLine>
                                </a:ext>
                              </a:extLst>
                            </wps:spPr>
                            <wps:txbx>
                              <w:txbxContent>
                                <w:p w:rsidR="00E0311F" w:rsidRDefault="003A1F01">
                                  <w:pPr>
                                    <w:pStyle w:val="RandleisteTitel"/>
                                  </w:pPr>
                                  <w:r>
                                    <w:t>Hinweise zur Abgabe</w:t>
                                  </w:r>
                                  <w:r w:rsidR="00E13ACB" w:rsidRPr="00E13ACB">
                                    <w:rPr>
                                      <w:sz w:val="15"/>
                                    </w:rPr>
                                    <w:t xml:space="preserve"> </w:t>
                                  </w:r>
                                </w:p>
                                <w:p w:rsidR="00A0600F" w:rsidRDefault="00A0600F">
                                  <w:pPr>
                                    <w:pStyle w:val="RandleisteTextkrper"/>
                                  </w:pPr>
                                  <w:r>
                                    <w:t>Das Software System wird als alternative Prüfungsleistung in der Abschlusspräsent</w:t>
                                  </w:r>
                                  <w:r>
                                    <w:t>a</w:t>
                                  </w:r>
                                  <w:r>
                                    <w:t>tion vorgeführt. Die Dokumentation wird auf ILIAS eingereicht.</w:t>
                                  </w:r>
                                </w:p>
                                <w:p w:rsidR="00E0311F" w:rsidRDefault="00160577">
                                  <w:pPr>
                                    <w:pStyle w:val="RandleisteTextkrper"/>
                                  </w:pPr>
                                  <w:r w:rsidRPr="00160577">
                                    <w:t>Für die Dokumentation werden</w:t>
                                  </w:r>
                                  <w:r>
                                    <w:t xml:space="preserve"> </w:t>
                                  </w:r>
                                  <w:r w:rsidR="00D5439E">
                                    <w:t>Vorlagen bereitgestellt (PMO</w:t>
                                  </w:r>
                                  <w:r w:rsidRPr="00160577">
                                    <w:t xml:space="preserve">). Die Vorlagen sind vollständig und passend zu den einzelnen Softwareprojekten auszufüllen. Die Abgabe erfolgt im </w:t>
                                  </w:r>
                                  <w:r w:rsidRPr="00B5626B">
                                    <w:rPr>
                                      <w:rFonts w:ascii="Arial" w:hAnsi="Arial" w:cs="Arial"/>
                                      <w:b/>
                                    </w:rPr>
                                    <w:t>Format PDF/A</w:t>
                                  </w:r>
                                  <w:r w:rsidRPr="00160577">
                                    <w:t xml:space="preserve">. Falls nicht anders vermerkt gilt der Kalendertag </w:t>
                                  </w:r>
                                  <w:r w:rsidR="00A0600F">
                                    <w:t xml:space="preserve">des Terminplans </w:t>
                                  </w:r>
                                  <w:r w:rsidRPr="00160577">
                                    <w:t xml:space="preserve">(23.59 Uhr) als Deadline. </w:t>
                                  </w:r>
                                  <w:r w:rsidR="00A0600F">
                                    <w:t>Details zum Terminplan finden Sie auf ILIAS.</w:t>
                                  </w:r>
                                </w:p>
                                <w:p w:rsidR="00743725" w:rsidRPr="00150DA1" w:rsidRDefault="00743725" w:rsidP="00743725">
                                  <w:pPr>
                                    <w:pStyle w:val="RandleisteTextkrper"/>
                                    <w:spacing w:after="0"/>
                                    <w:rPr>
                                      <w:b/>
                                    </w:rPr>
                                  </w:pPr>
                                  <w:r w:rsidRPr="00150DA1">
                                    <w:rPr>
                                      <w:b/>
                                    </w:rPr>
                                    <w:t>Bilden Sie Gruppen mit mindestens 10 Mitgliedern!</w:t>
                                  </w:r>
                                </w:p>
                                <w:p w:rsidR="00743725" w:rsidRDefault="00743725" w:rsidP="00743725">
                                  <w:pPr>
                                    <w:pStyle w:val="RandleisteTextkrper"/>
                                    <w:spacing w:after="0"/>
                                  </w:pPr>
                                  <w:r>
                                    <w:t>a) Bestimmen Sie eine Kontaktpe</w:t>
                                  </w:r>
                                  <w:r>
                                    <w:t>r</w:t>
                                  </w:r>
                                  <w:r>
                                    <w:t>son/Teamleiter!</w:t>
                                  </w:r>
                                </w:p>
                                <w:p w:rsidR="00BE02F4" w:rsidRDefault="00743725" w:rsidP="00743725">
                                  <w:pPr>
                                    <w:pStyle w:val="RandleisteTextkrper"/>
                                    <w:spacing w:after="0"/>
                                  </w:pPr>
                                  <w:r>
                                    <w:t>b) Dokumentieren Sie Teilnehmer, Rollen und Verantwortlichkeiten des Teams im Projekthandbuch!</w:t>
                                  </w:r>
                                </w:p>
                                <w:p w:rsidR="00BE02F4" w:rsidRDefault="00BE02F4">
                                  <w:pPr>
                                    <w:pStyle w:val="RandleisteTextkrper"/>
                                  </w:pPr>
                                </w:p>
                                <w:p w:rsidR="00160577" w:rsidRDefault="00160577">
                                  <w:pPr>
                                    <w:pStyle w:val="RandleisteTextkrper"/>
                                  </w:pPr>
                                </w:p>
                              </w:txbxContent>
                            </wps:txbx>
                            <wps:bodyPr rot="0" vert="horz" wrap="square" lIns="182880" tIns="91440" rIns="18288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9" o:spid="_x0000_s1036" type="#_x0000_t202" style="position:absolute;left:0;text-align:left;margin-left:62.5pt;margin-top:348.5pt;width:162pt;height:381.7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" o:allowincell="f" fillcolor="#f2f2f2 [3052]" stroked="f" strokecolor="#bfbfbf [2412]">
                      <v:textbox inset="14.4pt,7.2pt,14.4pt,7.2pt">
                        <w:txbxContent>
                          <w:p w:rsidR="00E0311F" w:rsidRDefault="003A1F01">
                            <w:pPr>
                              <w:pStyle w:val="RandleisteTitel"/>
                            </w:pPr>
                            <w:r>
                              <w:t>Hinweise zur Abgabe</w:t>
                            </w:r>
                            <w:r w:rsidR="00E13ACB" w:rsidRPr="00E13ACB">
                              <w:rPr>
                                <w:sz w:val="15"/>
                              </w:rPr>
                              <w:t xml:space="preserve"> </w:t>
                            </w:r>
                          </w:p>
                          <w:p w:rsidR="00A0600F" w:rsidRDefault="00A0600F">
                            <w:pPr>
                              <w:pStyle w:val="RandleisteTextkrper"/>
                            </w:pPr>
                            <w:r>
                              <w:t>Das Software System wird als alternative Prüfungsleistung in der Abschlusspräsent</w:t>
                            </w:r>
                            <w:r>
                              <w:t>a</w:t>
                            </w:r>
                            <w:r>
                              <w:t>tion vorgeführt. Die Dokumentation wird auf ILIAS eingereicht.</w:t>
                            </w:r>
                          </w:p>
                          <w:p w:rsidR="00E0311F" w:rsidRDefault="00160577">
                            <w:pPr>
                              <w:pStyle w:val="RandleisteTextkrper"/>
                            </w:pPr>
                            <w:r w:rsidRPr="00160577">
                              <w:t>Für die Dokumentation werden</w:t>
                            </w:r>
                            <w:r>
                              <w:t xml:space="preserve"> </w:t>
                            </w:r>
                            <w:r w:rsidR="00D5439E">
                              <w:t>Vorlagen bereitgestellt (PMO</w:t>
                            </w:r>
                            <w:r w:rsidRPr="00160577">
                              <w:t xml:space="preserve">). Die Vorlagen sind vollständig und passend zu den einzelnen Softwareprojekten auszufüllen. Die Abgabe erfolgt im </w:t>
                            </w:r>
                            <w:r w:rsidRPr="00B5626B">
                              <w:rPr>
                                <w:rFonts w:ascii="Arial" w:hAnsi="Arial" w:cs="Arial"/>
                                <w:b/>
                              </w:rPr>
                              <w:t>Format PDF/A</w:t>
                            </w:r>
                            <w:r w:rsidRPr="00160577">
                              <w:t xml:space="preserve">. Falls nicht anders vermerkt gilt der Kalendertag </w:t>
                            </w:r>
                            <w:r w:rsidR="00A0600F">
                              <w:t xml:space="preserve">des Terminplans </w:t>
                            </w:r>
                            <w:r w:rsidRPr="00160577">
                              <w:t xml:space="preserve">(23.59 Uhr) als Deadline. </w:t>
                            </w:r>
                            <w:r w:rsidR="00A0600F">
                              <w:t>Details zum Terminplan finden Sie auf ILIAS.</w:t>
                            </w:r>
                          </w:p>
                          <w:p w:rsidR="00743725" w:rsidRPr="00150DA1" w:rsidRDefault="00743725" w:rsidP="00743725">
                            <w:pPr>
                              <w:pStyle w:val="RandleisteTextkrper"/>
                              <w:spacing w:after="0"/>
                              <w:rPr>
                                <w:b/>
                              </w:rPr>
                            </w:pPr>
                            <w:r w:rsidRPr="00150DA1">
                              <w:rPr>
                                <w:b/>
                              </w:rPr>
                              <w:t>Bilden Sie Gruppen mit mindestens 10 Mitgliedern!</w:t>
                            </w:r>
                          </w:p>
                          <w:p w:rsidR="00743725" w:rsidRDefault="00743725" w:rsidP="00743725">
                            <w:pPr>
                              <w:pStyle w:val="RandleisteTextkrper"/>
                              <w:spacing w:after="0"/>
                            </w:pPr>
                            <w:r>
                              <w:t>a) Bestimmen Sie eine Kontaktpe</w:t>
                            </w:r>
                            <w:r>
                              <w:t>r</w:t>
                            </w:r>
                            <w:r>
                              <w:t>son/Teamleiter!</w:t>
                            </w:r>
                          </w:p>
                          <w:p w:rsidR="00BE02F4" w:rsidRDefault="00743725" w:rsidP="00743725">
                            <w:pPr>
                              <w:pStyle w:val="RandleisteTextkrper"/>
                              <w:spacing w:after="0"/>
                            </w:pPr>
                            <w:r>
                              <w:t>b) Dokumentieren Sie Teilnehmer, Rollen und Verantwortlichkeiten des Teams im Projekthandbuch!</w:t>
                            </w:r>
                          </w:p>
                          <w:p w:rsidR="00BE02F4" w:rsidRDefault="00BE02F4">
                            <w:pPr>
                              <w:pStyle w:val="RandleisteTextkrper"/>
                            </w:pPr>
                          </w:p>
                          <w:p w:rsidR="00160577" w:rsidRDefault="00160577">
                            <w:pPr>
                              <w:pStyle w:val="RandleisteTextkrper"/>
                            </w:pPr>
                          </w:p>
                        </w:txbxContent>
                      </v:textbox>
                      <w10:wrap anchorx="page" anchory="page"/>
                    </v:shape>
                  </w:pict>
                </mc:Fallback>
              </mc:AlternateContent>
            </w:r>
            <w:r w:rsidR="00E13ACB" w:rsidRPr="00E13ACB">
              <w:rPr>
                <w:noProof/>
                <w:lang w:eastAsia="de-DE"/>
              </w:rPr>
              <w:drawing>
                <wp:anchor distT="0" distB="0" distL="114300" distR="114300" simplePos="0" relativeHeight="251738112" behindDoc="0" locked="0" layoutInCell="1" allowOverlap="1" wp14:anchorId="15A73932" wp14:editId="4B49ED88">
                  <wp:simplePos x="0" y="0"/>
                  <wp:positionH relativeFrom="column">
                    <wp:posOffset>1642745</wp:posOffset>
                  </wp:positionH>
                  <wp:positionV relativeFrom="paragraph">
                    <wp:posOffset>114935</wp:posOffset>
                  </wp:positionV>
                  <wp:extent cx="279400" cy="266700"/>
                  <wp:effectExtent l="0" t="0" r="635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4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63DFA" w:rsidRPr="005B5A08">
              <w:rPr>
                <w:noProof/>
                <w:lang w:eastAsia="de-DE"/>
              </w:rPr>
              <mc:AlternateContent>
                <mc:Choice Requires="wps">
                  <w:drawing>
                    <wp:anchor distT="0" distB="0" distL="114300" distR="114300" simplePos="0" relativeHeight="251704320" behindDoc="0" locked="0" layoutInCell="0" allowOverlap="1" wp14:anchorId="3147001A" wp14:editId="0BDBA7FC">
                      <wp:simplePos x="0" y="0"/>
                      <wp:positionH relativeFrom="page">
                        <wp:posOffset>2828925</wp:posOffset>
                      </wp:positionH>
                      <wp:positionV relativeFrom="page">
                        <wp:posOffset>4743450</wp:posOffset>
                      </wp:positionV>
                      <wp:extent cx="4134485" cy="2085975"/>
                      <wp:effectExtent l="0" t="0" r="0" b="9525"/>
                      <wp:wrapNone/>
                      <wp:docPr id="21" name="Text Box 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4485" cy="2085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75000"/>
                                        <a:lumOff val="0"/>
                                      </a:schemeClr>
                                    </a:solidFill>
                                    <a:miter lim="800000"/>
                                    <a:headEnd/>
                                    <a:tailEnd/>
                                  </a14:hiddenLine>
                                </a:ext>
                              </a:extLst>
                            </wps:spPr>
                            <wps:txbx>
                              <w:txbxContent>
                                <w:p w:rsidR="007A13A2" w:rsidRDefault="007A13A2" w:rsidP="00AC2A04">
                                  <w:pPr>
                                    <w:pStyle w:val="NewsletterTextkrper"/>
                                    <w:numPr>
                                      <w:ilvl w:val="0"/>
                                      <w:numId w:val="6"/>
                                    </w:numPr>
                                    <w:spacing w:after="0"/>
                                    <w:ind w:left="499" w:right="142" w:hanging="357"/>
                                  </w:pPr>
                                  <w:r>
                                    <w:t>Wer arbeitet mit dem Softwaresystem?</w:t>
                                  </w:r>
                                </w:p>
                                <w:p w:rsidR="007A13A2" w:rsidRDefault="007A13A2" w:rsidP="00AC2A04">
                                  <w:pPr>
                                    <w:pStyle w:val="NewsletterTextkrper"/>
                                    <w:numPr>
                                      <w:ilvl w:val="0"/>
                                      <w:numId w:val="6"/>
                                    </w:numPr>
                                    <w:spacing w:after="0"/>
                                    <w:ind w:left="499" w:right="142" w:hanging="357"/>
                                  </w:pPr>
                                  <w:r>
                                    <w:t>Welcher Benutzer benötigt welche Funktionen?</w:t>
                                  </w:r>
                                </w:p>
                                <w:p w:rsidR="007A13A2" w:rsidRDefault="007A13A2" w:rsidP="00AC2A04">
                                  <w:pPr>
                                    <w:pStyle w:val="NewsletterTextkrper"/>
                                    <w:numPr>
                                      <w:ilvl w:val="0"/>
                                      <w:numId w:val="6"/>
                                    </w:numPr>
                                    <w:spacing w:after="0"/>
                                    <w:ind w:left="499" w:right="142" w:hanging="357"/>
                                  </w:pPr>
                                  <w:r>
                                    <w:t xml:space="preserve">Welche Informationen müssen zu einer Person/Benutzer gespeichert werden, um einen Geschäftsprozess, z. B. </w:t>
                                  </w:r>
                                  <w:proofErr w:type="gramStart"/>
                                  <w:r>
                                    <w:t>das</w:t>
                                  </w:r>
                                  <w:proofErr w:type="gramEnd"/>
                                  <w:r>
                                    <w:t xml:space="preserve"> Hauptaufgabe der SW, mit dem System abzuw</w:t>
                                  </w:r>
                                  <w:r>
                                    <w:t>i</w:t>
                                  </w:r>
                                  <w:r>
                                    <w:t xml:space="preserve">ckeln? </w:t>
                                  </w:r>
                                </w:p>
                                <w:p w:rsidR="007A13A2" w:rsidRDefault="007A13A2" w:rsidP="00AC2A04">
                                  <w:pPr>
                                    <w:pStyle w:val="NewsletterTextkrper"/>
                                    <w:numPr>
                                      <w:ilvl w:val="0"/>
                                      <w:numId w:val="6"/>
                                    </w:numPr>
                                    <w:spacing w:after="0"/>
                                    <w:ind w:left="499" w:right="142" w:hanging="357"/>
                                  </w:pPr>
                                  <w:r>
                                    <w:t>Welche im Szenario nicht genannten Funktionen werden von dem Softwaresystem benötigt, um heutigen Anforderungen zu entsprechen? Nennen Sie beispielhaft fünf Funktionen!</w:t>
                                  </w:r>
                                </w:p>
                                <w:p w:rsidR="007A13A2" w:rsidRDefault="007A13A2" w:rsidP="00AC2A04">
                                  <w:pPr>
                                    <w:pStyle w:val="NewsletterTextkrper"/>
                                    <w:numPr>
                                      <w:ilvl w:val="0"/>
                                      <w:numId w:val="6"/>
                                    </w:numPr>
                                    <w:spacing w:after="0"/>
                                    <w:ind w:left="499" w:right="142" w:hanging="357"/>
                                  </w:pPr>
                                  <w:r>
                                    <w:t>Was ist ein Anwendungsfall und welche Beziehungen zwischen Anwendungsfällen beschreibt der Standard [1]?</w:t>
                                  </w:r>
                                </w:p>
                                <w:p w:rsidR="002B073E" w:rsidRDefault="007A13A2" w:rsidP="00AC2A04">
                                  <w:pPr>
                                    <w:pStyle w:val="NewsletterTextkrper"/>
                                    <w:numPr>
                                      <w:ilvl w:val="0"/>
                                      <w:numId w:val="6"/>
                                    </w:numPr>
                                    <w:spacing w:after="0"/>
                                    <w:ind w:left="499" w:right="142" w:hanging="357"/>
                                  </w:pPr>
                                  <w:r>
                                    <w:t>Beschreiben Sie die Anwendungsfälle „</w:t>
                                  </w:r>
                                  <w:r w:rsidRPr="00077BC7">
                                    <w:rPr>
                                      <w:color w:val="76923C" w:themeColor="accent3" w:themeShade="BF"/>
                                    </w:rPr>
                                    <w:t>Anwendungsfall 1</w:t>
                                  </w:r>
                                  <w:r>
                                    <w:t>“ und „</w:t>
                                  </w:r>
                                  <w:r w:rsidRPr="00077BC7">
                                    <w:rPr>
                                      <w:color w:val="76923C" w:themeColor="accent3" w:themeShade="BF"/>
                                    </w:rPr>
                                    <w:t>Anwendungsfall 2</w:t>
                                  </w:r>
                                  <w:r>
                                    <w:t>“ nach dem folgenden Muster!</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7" o:spid="_x0000_s1037" type="#_x0000_t202" style="position:absolute;left:0;text-align:left;margin-left:222.75pt;margin-top:373.5pt;width:325.55pt;height:164.2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" o:allowincell="f" filled="f" stroked="f" strokecolor="#bfbfbf [2412]">
                      <v:textbox inset="3.6pt,,3.6pt">
                        <w:txbxContent>
                          <w:p w:rsidR="007A13A2" w:rsidRDefault="007A13A2" w:rsidP="00AC2A04">
                            <w:pPr>
                              <w:pStyle w:val="NewsletterTextkrper"/>
                              <w:numPr>
                                <w:ilvl w:val="0"/>
                                <w:numId w:val="6"/>
                              </w:numPr>
                              <w:spacing w:after="0"/>
                              <w:ind w:left="499" w:right="142" w:hanging="357"/>
                            </w:pPr>
                            <w:r>
                              <w:t>Wer arbeitet mit dem Softwaresystem?</w:t>
                            </w:r>
                          </w:p>
                          <w:p w:rsidR="007A13A2" w:rsidRDefault="007A13A2" w:rsidP="00AC2A04">
                            <w:pPr>
                              <w:pStyle w:val="NewsletterTextkrper"/>
                              <w:numPr>
                                <w:ilvl w:val="0"/>
                                <w:numId w:val="6"/>
                              </w:numPr>
                              <w:spacing w:after="0"/>
                              <w:ind w:left="499" w:right="142" w:hanging="357"/>
                            </w:pPr>
                            <w:r>
                              <w:t>Welcher Benutzer benötigt welche Funktionen?</w:t>
                            </w:r>
                          </w:p>
                          <w:p w:rsidR="007A13A2" w:rsidRDefault="007A13A2" w:rsidP="00AC2A04">
                            <w:pPr>
                              <w:pStyle w:val="NewsletterTextkrper"/>
                              <w:numPr>
                                <w:ilvl w:val="0"/>
                                <w:numId w:val="6"/>
                              </w:numPr>
                              <w:spacing w:after="0"/>
                              <w:ind w:left="499" w:right="142" w:hanging="357"/>
                            </w:pPr>
                            <w:r>
                              <w:t xml:space="preserve">Welche Informationen müssen zu einer Person/Benutzer gespeichert werden, um einen Geschäftsprozess, z. B. </w:t>
                            </w:r>
                            <w:proofErr w:type="gramStart"/>
                            <w:r>
                              <w:t>das</w:t>
                            </w:r>
                            <w:proofErr w:type="gramEnd"/>
                            <w:r>
                              <w:t xml:space="preserve"> Hauptaufgabe der SW, mit dem System abzuw</w:t>
                            </w:r>
                            <w:r>
                              <w:t>i</w:t>
                            </w:r>
                            <w:r>
                              <w:t xml:space="preserve">ckeln? </w:t>
                            </w:r>
                          </w:p>
                          <w:p w:rsidR="007A13A2" w:rsidRDefault="007A13A2" w:rsidP="00AC2A04">
                            <w:pPr>
                              <w:pStyle w:val="NewsletterTextkrper"/>
                              <w:numPr>
                                <w:ilvl w:val="0"/>
                                <w:numId w:val="6"/>
                              </w:numPr>
                              <w:spacing w:after="0"/>
                              <w:ind w:left="499" w:right="142" w:hanging="357"/>
                            </w:pPr>
                            <w:r>
                              <w:t>Welche im Szenario nicht genannten Funktionen werden von dem Softwaresystem benötigt, um heutigen Anforderungen zu entsprechen? Nennen Sie beispielhaft fünf Funktionen!</w:t>
                            </w:r>
                          </w:p>
                          <w:p w:rsidR="007A13A2" w:rsidRDefault="007A13A2" w:rsidP="00AC2A04">
                            <w:pPr>
                              <w:pStyle w:val="NewsletterTextkrper"/>
                              <w:numPr>
                                <w:ilvl w:val="0"/>
                                <w:numId w:val="6"/>
                              </w:numPr>
                              <w:spacing w:after="0"/>
                              <w:ind w:left="499" w:right="142" w:hanging="357"/>
                            </w:pPr>
                            <w:r>
                              <w:t>Was ist ein Anwendungsfall und welche Beziehungen zwischen Anwendungsfällen beschreibt der Standard [1]?</w:t>
                            </w:r>
                          </w:p>
                          <w:p w:rsidR="002B073E" w:rsidRDefault="007A13A2" w:rsidP="00AC2A04">
                            <w:pPr>
                              <w:pStyle w:val="NewsletterTextkrper"/>
                              <w:numPr>
                                <w:ilvl w:val="0"/>
                                <w:numId w:val="6"/>
                              </w:numPr>
                              <w:spacing w:after="0"/>
                              <w:ind w:left="499" w:right="142" w:hanging="357"/>
                            </w:pPr>
                            <w:r>
                              <w:t>Beschreiben Sie die Anwendungsfälle „</w:t>
                            </w:r>
                            <w:r w:rsidRPr="00077BC7">
                              <w:rPr>
                                <w:color w:val="76923C" w:themeColor="accent3" w:themeShade="BF"/>
                              </w:rPr>
                              <w:t>Anwendungsfall 1</w:t>
                            </w:r>
                            <w:r>
                              <w:t>“ und „</w:t>
                            </w:r>
                            <w:r w:rsidRPr="00077BC7">
                              <w:rPr>
                                <w:color w:val="76923C" w:themeColor="accent3" w:themeShade="BF"/>
                              </w:rPr>
                              <w:t>Anwendungsfall 2</w:t>
                            </w:r>
                            <w:r>
                              <w:t>“ nach dem folgenden Muster!</w:t>
                            </w:r>
                          </w:p>
                        </w:txbxContent>
                      </v:textbox>
                      <w10:wrap anchorx="page" anchory="page"/>
                    </v:shape>
                  </w:pict>
                </mc:Fallback>
              </mc:AlternateContent>
            </w:r>
          </w:p>
        </w:tc>
        <w:tc>
          <w:tcPr>
            <w:tcW w:w="6480" w:type="dxa"/>
            <w:gridSpan w:val="2"/>
            <w:tcBorders>
              <w:top w:val="single" w:sz="4" w:space="0" w:color="C2D69B" w:themeColor="accent3" w:themeTint="99"/>
            </w:tcBorders>
            <w:shd w:val="clear" w:color="auto" w:fill="auto"/>
            <w:vAlign w:val="bottom"/>
          </w:tcPr>
          <w:p w:rsidR="00E0311F" w:rsidRPr="005B5A08" w:rsidRDefault="00134718">
            <w:pPr>
              <w:pStyle w:val="berschrift4"/>
              <w:outlineLvl w:val="3"/>
            </w:pPr>
            <w:r>
              <w:t>Vorbereitende Aufgaben</w:t>
            </w:r>
          </w:p>
        </w:tc>
      </w:tr>
      <w:tr w:rsidR="00E0311F" w:rsidRPr="005B5A08" w:rsidTr="001F7754">
        <w:trPr>
          <w:trHeight w:val="7277"/>
          <w:jc w:val="center"/>
        </w:trPr>
        <w:tc>
          <w:tcPr>
            <w:tcW w:w="3240" w:type="dxa"/>
            <w:shd w:val="clear" w:color="auto" w:fill="auto"/>
          </w:tcPr>
          <w:p w:rsidR="00E0311F" w:rsidRPr="005B5A08" w:rsidRDefault="00EE3145">
            <w:r w:rsidRPr="005B5A08">
              <w:rPr>
                <w:noProof/>
                <w:lang w:eastAsia="de-DE"/>
              </w:rPr>
              <mc:AlternateContent>
                <mc:Choice Requires="wps">
                  <w:drawing>
                    <wp:anchor distT="0" distB="0" distL="114300" distR="114300" simplePos="0" relativeHeight="251737088" behindDoc="0" locked="0" layoutInCell="0" allowOverlap="1" wp14:anchorId="57E3AF39" wp14:editId="54C605A2">
                      <wp:simplePos x="0" y="0"/>
                      <wp:positionH relativeFrom="page">
                        <wp:posOffset>2847975</wp:posOffset>
                      </wp:positionH>
                      <wp:positionV relativeFrom="page">
                        <wp:posOffset>6839585</wp:posOffset>
                      </wp:positionV>
                      <wp:extent cx="4134485" cy="2674620"/>
                      <wp:effectExtent l="0" t="0" r="18415" b="11430"/>
                      <wp:wrapNone/>
                      <wp:docPr id="60" name="Text Box 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4485" cy="2674620"/>
                              </a:xfrm>
                              <a:prstGeom prst="rect">
                                <a:avLst/>
                              </a:prstGeom>
                              <a:ln>
                                <a:solidFill>
                                  <a:schemeClr val="accent3">
                                    <a:lumMod val="60000"/>
                                    <a:lumOff val="40000"/>
                                  </a:schemeClr>
                                </a:solidFill>
                              </a:ln>
                              <a:extLst/>
                            </wps:spPr>
                            <wps:style>
                              <a:lnRef idx="2">
                                <a:schemeClr val="accent3"/>
                              </a:lnRef>
                              <a:fillRef idx="1">
                                <a:schemeClr val="lt1"/>
                              </a:fillRef>
                              <a:effectRef idx="0">
                                <a:schemeClr val="accent3"/>
                              </a:effectRef>
                              <a:fontRef idx="minor">
                                <a:schemeClr val="dk1"/>
                              </a:fontRef>
                            </wps:style>
                            <wps:txbx>
                              <w:txbxContent>
                                <w:p w:rsidR="00E149A1" w:rsidRDefault="00E149A1" w:rsidP="00A63DFA">
                                  <w:pPr>
                                    <w:pStyle w:val="NewsletterTextkrper"/>
                                    <w:spacing w:after="0" w:line="240" w:lineRule="auto"/>
                                    <w:ind w:left="142" w:right="142"/>
                                  </w:pPr>
                                  <w:r w:rsidRPr="00A63DFA">
                                    <w:rPr>
                                      <w:b/>
                                    </w:rPr>
                                    <w:t>use case</w:t>
                                  </w:r>
                                  <w:r>
                                    <w:t xml:space="preserve"> Teilnehmer anmelden</w:t>
                                  </w:r>
                                </w:p>
                                <w:p w:rsidR="00E149A1" w:rsidRPr="00A63DFA" w:rsidRDefault="00E149A1" w:rsidP="00A63DFA">
                                  <w:pPr>
                                    <w:pStyle w:val="NewsletterTextkrper"/>
                                    <w:spacing w:after="0" w:line="240" w:lineRule="auto"/>
                                    <w:ind w:left="142" w:right="142"/>
                                    <w:rPr>
                                      <w:b/>
                                    </w:rPr>
                                  </w:pPr>
                                  <w:r w:rsidRPr="00A63DFA">
                                    <w:rPr>
                                      <w:b/>
                                    </w:rPr>
                                    <w:t>actors</w:t>
                                  </w:r>
                                </w:p>
                                <w:p w:rsidR="00E149A1" w:rsidRDefault="00E149A1" w:rsidP="00A63DFA">
                                  <w:pPr>
                                    <w:pStyle w:val="NewsletterTextkrper"/>
                                    <w:spacing w:after="0" w:line="240" w:lineRule="auto"/>
                                    <w:ind w:left="142" w:right="142" w:firstLine="578"/>
                                  </w:pPr>
                                  <w:r>
                                    <w:t>Liste der Akteure</w:t>
                                  </w:r>
                                </w:p>
                                <w:p w:rsidR="00E149A1" w:rsidRPr="00A63DFA" w:rsidRDefault="00E149A1" w:rsidP="00A63DFA">
                                  <w:pPr>
                                    <w:pStyle w:val="NewsletterTextkrper"/>
                                    <w:spacing w:after="0" w:line="240" w:lineRule="auto"/>
                                    <w:ind w:left="142" w:right="142"/>
                                    <w:rPr>
                                      <w:b/>
                                    </w:rPr>
                                  </w:pPr>
                                  <w:r w:rsidRPr="00A63DFA">
                                    <w:rPr>
                                      <w:b/>
                                    </w:rPr>
                                    <w:t>precondition</w:t>
                                  </w:r>
                                </w:p>
                                <w:p w:rsidR="00E149A1" w:rsidRDefault="00E149A1" w:rsidP="00A63DFA">
                                  <w:pPr>
                                    <w:pStyle w:val="NewsletterTextkrper"/>
                                    <w:spacing w:after="0" w:line="240" w:lineRule="auto"/>
                                    <w:ind w:left="142" w:right="142" w:firstLine="578"/>
                                  </w:pPr>
                                  <w:r>
                                    <w:t>Voraussetzungen</w:t>
                                  </w:r>
                                </w:p>
                                <w:p w:rsidR="00E149A1" w:rsidRPr="00A63DFA" w:rsidRDefault="00E149A1" w:rsidP="00A63DFA">
                                  <w:pPr>
                                    <w:pStyle w:val="NewsletterTextkrper"/>
                                    <w:spacing w:after="0" w:line="240" w:lineRule="auto"/>
                                    <w:ind w:left="142" w:right="142"/>
                                    <w:rPr>
                                      <w:b/>
                                    </w:rPr>
                                  </w:pPr>
                                  <w:r w:rsidRPr="00A63DFA">
                                    <w:rPr>
                                      <w:b/>
                                    </w:rPr>
                                    <w:t>main flow</w:t>
                                  </w:r>
                                </w:p>
                                <w:p w:rsidR="00E149A1" w:rsidRDefault="00E149A1" w:rsidP="00A63DFA">
                                  <w:pPr>
                                    <w:pStyle w:val="NewsletterTextkrper"/>
                                    <w:spacing w:after="0" w:line="240" w:lineRule="auto"/>
                                    <w:ind w:left="142" w:right="142" w:firstLine="578"/>
                                  </w:pPr>
                                  <w:r>
                                    <w:t>Beschreibung des Anwendungsfalls für den einfachsten bzw. normalen Verlauf</w:t>
                                  </w:r>
                                </w:p>
                                <w:p w:rsidR="00E149A1" w:rsidRDefault="00E149A1" w:rsidP="00A63DFA">
                                  <w:pPr>
                                    <w:pStyle w:val="NewsletterTextkrper"/>
                                    <w:spacing w:after="0" w:line="240" w:lineRule="auto"/>
                                    <w:ind w:left="142" w:right="142"/>
                                  </w:pPr>
                                  <w:r w:rsidRPr="00A63DFA">
                                    <w:rPr>
                                      <w:b/>
                                    </w:rPr>
                                    <w:t>alternative flow</w:t>
                                  </w:r>
                                  <w:r>
                                    <w:t xml:space="preserve"> Bezeichnung (Substantiv Verb)</w:t>
                                  </w:r>
                                </w:p>
                                <w:p w:rsidR="00E149A1" w:rsidRDefault="00E149A1" w:rsidP="00A63DFA">
                                  <w:pPr>
                                    <w:pStyle w:val="NewsletterTextkrper"/>
                                    <w:spacing w:after="0" w:line="240" w:lineRule="auto"/>
                                    <w:ind w:left="142" w:right="142" w:firstLine="578"/>
                                  </w:pPr>
                                  <w:r>
                                    <w:t>Beschreibung des alternativen Ablaufs des Anwendungsfalls</w:t>
                                  </w:r>
                                </w:p>
                                <w:p w:rsidR="00E149A1" w:rsidRPr="00A63DFA" w:rsidRDefault="00E149A1" w:rsidP="00A63DFA">
                                  <w:pPr>
                                    <w:pStyle w:val="NewsletterTextkrper"/>
                                    <w:spacing w:after="0" w:line="240" w:lineRule="auto"/>
                                    <w:ind w:left="142" w:right="142"/>
                                    <w:rPr>
                                      <w:b/>
                                    </w:rPr>
                                  </w:pPr>
                                  <w:r w:rsidRPr="00A63DFA">
                                    <w:rPr>
                                      <w:b/>
                                    </w:rPr>
                                    <w:t>postcondition</w:t>
                                  </w:r>
                                </w:p>
                                <w:p w:rsidR="00E149A1" w:rsidRDefault="00E149A1" w:rsidP="00A63DFA">
                                  <w:pPr>
                                    <w:pStyle w:val="NewsletterTextkrper"/>
                                    <w:spacing w:after="0" w:line="240" w:lineRule="auto"/>
                                    <w:ind w:left="142" w:right="142" w:firstLine="578"/>
                                  </w:pPr>
                                  <w:r>
                                    <w:t>Ergebnis des Anwendungsfalls</w:t>
                                  </w:r>
                                </w:p>
                                <w:p w:rsidR="00E149A1" w:rsidRDefault="00E149A1" w:rsidP="00A63DFA">
                                  <w:pPr>
                                    <w:pStyle w:val="NewsletterTextkrper"/>
                                    <w:spacing w:after="0" w:line="240" w:lineRule="auto"/>
                                    <w:ind w:left="142" w:right="142"/>
                                  </w:pPr>
                                  <w:r w:rsidRPr="00A63DFA">
                                    <w:rPr>
                                      <w:b/>
                                    </w:rPr>
                                    <w:t>exceptional flow</w:t>
                                  </w:r>
                                  <w:r>
                                    <w:t xml:space="preserve"> Ausnahme 1</w:t>
                                  </w:r>
                                </w:p>
                                <w:p w:rsidR="00E149A1" w:rsidRDefault="00E149A1" w:rsidP="00A63DFA">
                                  <w:pPr>
                                    <w:pStyle w:val="NewsletterTextkrper"/>
                                    <w:spacing w:after="0" w:line="240" w:lineRule="auto"/>
                                    <w:ind w:left="142" w:right="142" w:firstLine="578"/>
                                  </w:pPr>
                                  <w:r>
                                    <w:t>Beschreibung der Ausnahme 1</w:t>
                                  </w:r>
                                </w:p>
                                <w:p w:rsidR="00E149A1" w:rsidRDefault="00E149A1" w:rsidP="00A63DFA">
                                  <w:pPr>
                                    <w:pStyle w:val="NewsletterTextkrper"/>
                                    <w:spacing w:after="0" w:line="240" w:lineRule="auto"/>
                                    <w:ind w:left="142" w:right="142"/>
                                  </w:pPr>
                                  <w:r w:rsidRPr="00A63DFA">
                                    <w:rPr>
                                      <w:b/>
                                    </w:rPr>
                                    <w:t>exceptional flow</w:t>
                                  </w:r>
                                  <w:r>
                                    <w:t xml:space="preserve"> Ausnahme 2</w:t>
                                  </w:r>
                                </w:p>
                                <w:p w:rsidR="00E149A1" w:rsidRDefault="00E149A1" w:rsidP="00A63DFA">
                                  <w:pPr>
                                    <w:pStyle w:val="NewsletterTextkrper"/>
                                    <w:spacing w:after="0" w:line="240" w:lineRule="auto"/>
                                    <w:ind w:left="142" w:right="142" w:firstLine="578"/>
                                  </w:pPr>
                                  <w:r>
                                    <w:t>Beschreibung der Ausnahme 2</w:t>
                                  </w:r>
                                </w:p>
                                <w:p w:rsidR="00E149A1" w:rsidRPr="00A63DFA" w:rsidRDefault="00E149A1" w:rsidP="00A63DFA">
                                  <w:pPr>
                                    <w:pStyle w:val="NewsletterTextkrper"/>
                                    <w:spacing w:after="0" w:line="240" w:lineRule="auto"/>
                                    <w:ind w:left="142" w:right="142"/>
                                    <w:rPr>
                                      <w:b/>
                                    </w:rPr>
                                  </w:pPr>
                                  <w:r w:rsidRPr="00A63DFA">
                                    <w:rPr>
                                      <w:b/>
                                    </w:rPr>
                                    <w:t>postcondition</w:t>
                                  </w:r>
                                </w:p>
                                <w:p w:rsidR="00E149A1" w:rsidRDefault="00E149A1" w:rsidP="00A63DFA">
                                  <w:pPr>
                                    <w:pStyle w:val="NewsletterTextkrper"/>
                                    <w:spacing w:after="0" w:line="240" w:lineRule="auto"/>
                                    <w:ind w:left="142" w:right="142" w:firstLine="578"/>
                                  </w:pPr>
                                  <w:r>
                                    <w:t>Ergebnis der Ausnahmesituationen</w:t>
                                  </w:r>
                                </w:p>
                                <w:p w:rsidR="00EE3145" w:rsidRDefault="00E149A1" w:rsidP="00A63DFA">
                                  <w:pPr>
                                    <w:pStyle w:val="NewsletterTextkrper"/>
                                    <w:spacing w:after="0" w:line="240" w:lineRule="auto"/>
                                    <w:ind w:left="142" w:right="142"/>
                                  </w:pPr>
                                  <w:r w:rsidRPr="00A63DFA">
                                    <w:rPr>
                                      <w:b/>
                                    </w:rPr>
                                    <w:t>end</w:t>
                                  </w:r>
                                  <w:r>
                                    <w:t xml:space="preserve"> Teilnehmer anmelden</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8" type="#_x0000_t202" style="position:absolute;margin-left:224.25pt;margin-top:538.55pt;width:325.55pt;height:210.6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" o:allowincell="f" fillcolor="white [3201]" strokecolor="#c2d69b [1942]" strokeweight="2pt">
                      <v:textbox inset="3.6pt,,3.6pt">
                        <w:txbxContent>
                          <w:p w:rsidR="00E149A1" w:rsidRDefault="00E149A1" w:rsidP="00A63DFA">
                            <w:pPr>
                              <w:pStyle w:val="NewsletterTextkrper"/>
                              <w:spacing w:after="0" w:line="240" w:lineRule="auto"/>
                              <w:ind w:left="142" w:right="142"/>
                            </w:pPr>
                            <w:proofErr w:type="spellStart"/>
                            <w:r w:rsidRPr="00A63DFA">
                              <w:rPr>
                                <w:b/>
                              </w:rPr>
                              <w:t>use</w:t>
                            </w:r>
                            <w:proofErr w:type="spellEnd"/>
                            <w:r w:rsidRPr="00A63DFA">
                              <w:rPr>
                                <w:b/>
                              </w:rPr>
                              <w:t xml:space="preserve"> </w:t>
                            </w:r>
                            <w:proofErr w:type="spellStart"/>
                            <w:r w:rsidRPr="00A63DFA">
                              <w:rPr>
                                <w:b/>
                              </w:rPr>
                              <w:t>case</w:t>
                            </w:r>
                            <w:proofErr w:type="spellEnd"/>
                            <w:r>
                              <w:t xml:space="preserve"> Teilnehmer anmelden</w:t>
                            </w:r>
                          </w:p>
                          <w:p w:rsidR="00E149A1" w:rsidRPr="00A63DFA" w:rsidRDefault="00E149A1" w:rsidP="00A63DFA">
                            <w:pPr>
                              <w:pStyle w:val="NewsletterTextkrper"/>
                              <w:spacing w:after="0" w:line="240" w:lineRule="auto"/>
                              <w:ind w:left="142" w:right="142"/>
                              <w:rPr>
                                <w:b/>
                              </w:rPr>
                            </w:pPr>
                            <w:proofErr w:type="spellStart"/>
                            <w:r w:rsidRPr="00A63DFA">
                              <w:rPr>
                                <w:b/>
                              </w:rPr>
                              <w:t>actors</w:t>
                            </w:r>
                            <w:proofErr w:type="spellEnd"/>
                          </w:p>
                          <w:p w:rsidR="00E149A1" w:rsidRDefault="00E149A1" w:rsidP="00A63DFA">
                            <w:pPr>
                              <w:pStyle w:val="NewsletterTextkrper"/>
                              <w:spacing w:after="0" w:line="240" w:lineRule="auto"/>
                              <w:ind w:left="142" w:right="142" w:firstLine="578"/>
                            </w:pPr>
                            <w:r>
                              <w:t>Liste der Akteure</w:t>
                            </w:r>
                          </w:p>
                          <w:p w:rsidR="00E149A1" w:rsidRPr="00A63DFA" w:rsidRDefault="00E149A1" w:rsidP="00A63DFA">
                            <w:pPr>
                              <w:pStyle w:val="NewsletterTextkrper"/>
                              <w:spacing w:after="0" w:line="240" w:lineRule="auto"/>
                              <w:ind w:left="142" w:right="142"/>
                              <w:rPr>
                                <w:b/>
                              </w:rPr>
                            </w:pPr>
                            <w:proofErr w:type="spellStart"/>
                            <w:r w:rsidRPr="00A63DFA">
                              <w:rPr>
                                <w:b/>
                              </w:rPr>
                              <w:t>precondition</w:t>
                            </w:r>
                            <w:proofErr w:type="spellEnd"/>
                          </w:p>
                          <w:p w:rsidR="00E149A1" w:rsidRDefault="00E149A1" w:rsidP="00A63DFA">
                            <w:pPr>
                              <w:pStyle w:val="NewsletterTextkrper"/>
                              <w:spacing w:after="0" w:line="240" w:lineRule="auto"/>
                              <w:ind w:left="142" w:right="142" w:firstLine="578"/>
                            </w:pPr>
                            <w:r>
                              <w:t>Voraussetzungen</w:t>
                            </w:r>
                          </w:p>
                          <w:p w:rsidR="00E149A1" w:rsidRPr="00A63DFA" w:rsidRDefault="00E149A1" w:rsidP="00A63DFA">
                            <w:pPr>
                              <w:pStyle w:val="NewsletterTextkrper"/>
                              <w:spacing w:after="0" w:line="240" w:lineRule="auto"/>
                              <w:ind w:left="142" w:right="142"/>
                              <w:rPr>
                                <w:b/>
                              </w:rPr>
                            </w:pPr>
                            <w:proofErr w:type="spellStart"/>
                            <w:r w:rsidRPr="00A63DFA">
                              <w:rPr>
                                <w:b/>
                              </w:rPr>
                              <w:t>main</w:t>
                            </w:r>
                            <w:proofErr w:type="spellEnd"/>
                            <w:r w:rsidRPr="00A63DFA">
                              <w:rPr>
                                <w:b/>
                              </w:rPr>
                              <w:t xml:space="preserve"> </w:t>
                            </w:r>
                            <w:proofErr w:type="spellStart"/>
                            <w:r w:rsidRPr="00A63DFA">
                              <w:rPr>
                                <w:b/>
                              </w:rPr>
                              <w:t>flow</w:t>
                            </w:r>
                            <w:proofErr w:type="spellEnd"/>
                          </w:p>
                          <w:p w:rsidR="00E149A1" w:rsidRDefault="00E149A1" w:rsidP="00A63DFA">
                            <w:pPr>
                              <w:pStyle w:val="NewsletterTextkrper"/>
                              <w:spacing w:after="0" w:line="240" w:lineRule="auto"/>
                              <w:ind w:left="142" w:right="142" w:firstLine="578"/>
                            </w:pPr>
                            <w:r>
                              <w:t>Beschreibung des Anwendungsfalls für den einfachsten bzw. normalen Verlauf</w:t>
                            </w:r>
                          </w:p>
                          <w:p w:rsidR="00E149A1" w:rsidRDefault="00E149A1" w:rsidP="00A63DFA">
                            <w:pPr>
                              <w:pStyle w:val="NewsletterTextkrper"/>
                              <w:spacing w:after="0" w:line="240" w:lineRule="auto"/>
                              <w:ind w:left="142" w:right="142"/>
                            </w:pPr>
                            <w:r w:rsidRPr="00A63DFA">
                              <w:rPr>
                                <w:b/>
                              </w:rPr>
                              <w:t xml:space="preserve">alternative </w:t>
                            </w:r>
                            <w:proofErr w:type="spellStart"/>
                            <w:r w:rsidRPr="00A63DFA">
                              <w:rPr>
                                <w:b/>
                              </w:rPr>
                              <w:t>flow</w:t>
                            </w:r>
                            <w:proofErr w:type="spellEnd"/>
                            <w:r>
                              <w:t xml:space="preserve"> Bezeichnung (Substantiv Verb)</w:t>
                            </w:r>
                          </w:p>
                          <w:p w:rsidR="00E149A1" w:rsidRDefault="00E149A1" w:rsidP="00A63DFA">
                            <w:pPr>
                              <w:pStyle w:val="NewsletterTextkrper"/>
                              <w:spacing w:after="0" w:line="240" w:lineRule="auto"/>
                              <w:ind w:left="142" w:right="142" w:firstLine="578"/>
                            </w:pPr>
                            <w:r>
                              <w:t>Beschreibung des alternativen Ablaufs des Anwendungsfalls</w:t>
                            </w:r>
                          </w:p>
                          <w:p w:rsidR="00E149A1" w:rsidRPr="00A63DFA" w:rsidRDefault="00E149A1" w:rsidP="00A63DFA">
                            <w:pPr>
                              <w:pStyle w:val="NewsletterTextkrper"/>
                              <w:spacing w:after="0" w:line="240" w:lineRule="auto"/>
                              <w:ind w:left="142" w:right="142"/>
                              <w:rPr>
                                <w:b/>
                              </w:rPr>
                            </w:pPr>
                            <w:proofErr w:type="spellStart"/>
                            <w:r w:rsidRPr="00A63DFA">
                              <w:rPr>
                                <w:b/>
                              </w:rPr>
                              <w:t>postcondition</w:t>
                            </w:r>
                            <w:proofErr w:type="spellEnd"/>
                          </w:p>
                          <w:p w:rsidR="00E149A1" w:rsidRDefault="00E149A1" w:rsidP="00A63DFA">
                            <w:pPr>
                              <w:pStyle w:val="NewsletterTextkrper"/>
                              <w:spacing w:after="0" w:line="240" w:lineRule="auto"/>
                              <w:ind w:left="142" w:right="142" w:firstLine="578"/>
                            </w:pPr>
                            <w:r>
                              <w:t>Ergebnis des Anwendungsfalls</w:t>
                            </w:r>
                          </w:p>
                          <w:p w:rsidR="00E149A1" w:rsidRDefault="00E149A1" w:rsidP="00A63DFA">
                            <w:pPr>
                              <w:pStyle w:val="NewsletterTextkrper"/>
                              <w:spacing w:after="0" w:line="240" w:lineRule="auto"/>
                              <w:ind w:left="142" w:right="142"/>
                            </w:pPr>
                            <w:proofErr w:type="spellStart"/>
                            <w:r w:rsidRPr="00A63DFA">
                              <w:rPr>
                                <w:b/>
                              </w:rPr>
                              <w:t>exceptional</w:t>
                            </w:r>
                            <w:proofErr w:type="spellEnd"/>
                            <w:r w:rsidRPr="00A63DFA">
                              <w:rPr>
                                <w:b/>
                              </w:rPr>
                              <w:t xml:space="preserve"> </w:t>
                            </w:r>
                            <w:proofErr w:type="spellStart"/>
                            <w:r w:rsidRPr="00A63DFA">
                              <w:rPr>
                                <w:b/>
                              </w:rPr>
                              <w:t>flow</w:t>
                            </w:r>
                            <w:proofErr w:type="spellEnd"/>
                            <w:r>
                              <w:t xml:space="preserve"> Ausnahme 1</w:t>
                            </w:r>
                          </w:p>
                          <w:p w:rsidR="00E149A1" w:rsidRDefault="00E149A1" w:rsidP="00A63DFA">
                            <w:pPr>
                              <w:pStyle w:val="NewsletterTextkrper"/>
                              <w:spacing w:after="0" w:line="240" w:lineRule="auto"/>
                              <w:ind w:left="142" w:right="142" w:firstLine="578"/>
                            </w:pPr>
                            <w:r>
                              <w:t>Beschreibung der Ausnahme 1</w:t>
                            </w:r>
                          </w:p>
                          <w:p w:rsidR="00E149A1" w:rsidRDefault="00E149A1" w:rsidP="00A63DFA">
                            <w:pPr>
                              <w:pStyle w:val="NewsletterTextkrper"/>
                              <w:spacing w:after="0" w:line="240" w:lineRule="auto"/>
                              <w:ind w:left="142" w:right="142"/>
                            </w:pPr>
                            <w:proofErr w:type="spellStart"/>
                            <w:r w:rsidRPr="00A63DFA">
                              <w:rPr>
                                <w:b/>
                              </w:rPr>
                              <w:t>exceptional</w:t>
                            </w:r>
                            <w:proofErr w:type="spellEnd"/>
                            <w:r w:rsidRPr="00A63DFA">
                              <w:rPr>
                                <w:b/>
                              </w:rPr>
                              <w:t xml:space="preserve"> </w:t>
                            </w:r>
                            <w:proofErr w:type="spellStart"/>
                            <w:r w:rsidRPr="00A63DFA">
                              <w:rPr>
                                <w:b/>
                              </w:rPr>
                              <w:t>flow</w:t>
                            </w:r>
                            <w:proofErr w:type="spellEnd"/>
                            <w:r>
                              <w:t xml:space="preserve"> Ausnahme 2</w:t>
                            </w:r>
                          </w:p>
                          <w:p w:rsidR="00E149A1" w:rsidRDefault="00E149A1" w:rsidP="00A63DFA">
                            <w:pPr>
                              <w:pStyle w:val="NewsletterTextkrper"/>
                              <w:spacing w:after="0" w:line="240" w:lineRule="auto"/>
                              <w:ind w:left="142" w:right="142" w:firstLine="578"/>
                            </w:pPr>
                            <w:r>
                              <w:t>Beschreibung der Ausnahme 2</w:t>
                            </w:r>
                          </w:p>
                          <w:p w:rsidR="00E149A1" w:rsidRPr="00A63DFA" w:rsidRDefault="00E149A1" w:rsidP="00A63DFA">
                            <w:pPr>
                              <w:pStyle w:val="NewsletterTextkrper"/>
                              <w:spacing w:after="0" w:line="240" w:lineRule="auto"/>
                              <w:ind w:left="142" w:right="142"/>
                              <w:rPr>
                                <w:b/>
                              </w:rPr>
                            </w:pPr>
                            <w:proofErr w:type="spellStart"/>
                            <w:r w:rsidRPr="00A63DFA">
                              <w:rPr>
                                <w:b/>
                              </w:rPr>
                              <w:t>postcondition</w:t>
                            </w:r>
                            <w:proofErr w:type="spellEnd"/>
                          </w:p>
                          <w:p w:rsidR="00E149A1" w:rsidRDefault="00E149A1" w:rsidP="00A63DFA">
                            <w:pPr>
                              <w:pStyle w:val="NewsletterTextkrper"/>
                              <w:spacing w:after="0" w:line="240" w:lineRule="auto"/>
                              <w:ind w:left="142" w:right="142" w:firstLine="578"/>
                            </w:pPr>
                            <w:r>
                              <w:t>Ergebnis der Ausnahmesituationen</w:t>
                            </w:r>
                          </w:p>
                          <w:p w:rsidR="00EE3145" w:rsidRDefault="00E149A1" w:rsidP="00A63DFA">
                            <w:pPr>
                              <w:pStyle w:val="NewsletterTextkrper"/>
                              <w:spacing w:after="0" w:line="240" w:lineRule="auto"/>
                              <w:ind w:left="142" w:right="142"/>
                            </w:pPr>
                            <w:r w:rsidRPr="00A63DFA">
                              <w:rPr>
                                <w:b/>
                              </w:rPr>
                              <w:t>end</w:t>
                            </w:r>
                            <w:r>
                              <w:t xml:space="preserve"> Teilnehmer anmelden</w:t>
                            </w:r>
                          </w:p>
                        </w:txbxContent>
                      </v:textbox>
                      <w10:wrap anchorx="page" anchory="page"/>
                    </v:shape>
                  </w:pict>
                </mc:Fallback>
              </mc:AlternateContent>
            </w:r>
            <w:r w:rsidR="00340E35" w:rsidRPr="005B5A08">
              <w:rPr>
                <w:noProof/>
                <w:lang w:eastAsia="de-DE"/>
              </w:rPr>
              <mc:AlternateContent>
                <mc:Choice Requires="wps">
                  <w:drawing>
                    <wp:anchor distT="0" distB="0" distL="114300" distR="114300" simplePos="0" relativeHeight="251705344" behindDoc="0" locked="1" layoutInCell="0" allowOverlap="1" wp14:anchorId="686FA29B" wp14:editId="1DBE060D">
                      <wp:simplePos x="0" y="0"/>
                      <wp:positionH relativeFrom="page">
                        <wp:posOffset>786130</wp:posOffset>
                      </wp:positionH>
                      <wp:positionV relativeFrom="page">
                        <wp:posOffset>9258935</wp:posOffset>
                      </wp:positionV>
                      <wp:extent cx="2057400" cy="274320"/>
                      <wp:effectExtent l="0" t="0" r="0" b="0"/>
                      <wp:wrapNone/>
                      <wp:docPr id="20" name="Rectangle 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274320"/>
                              </a:xfrm>
                              <a:prstGeom prst="rect">
                                <a:avLst/>
                              </a:prstGeom>
                              <a:solidFill>
                                <a:srgbClr val="C3D6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8" o:spid="_x0000_s1026" style="position:absolute;margin-left:61.9pt;margin-top:729.05pt;width:162pt;height:21.6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" o:allowincell="f" fillcolor="#c3d69b" stroked="f">
                      <w10:wrap anchorx="page" anchory="page"/>
                      <w10:anchorlock/>
                    </v:rect>
                  </w:pict>
                </mc:Fallback>
              </mc:AlternateContent>
            </w:r>
          </w:p>
        </w:tc>
        <w:tc>
          <w:tcPr>
            <w:tcW w:w="6480" w:type="dxa"/>
            <w:gridSpan w:val="2"/>
            <w:shd w:val="clear" w:color="auto" w:fill="auto"/>
          </w:tcPr>
          <w:p w:rsidR="00E0311F" w:rsidRPr="005B5A08" w:rsidRDefault="00E0311F"/>
        </w:tc>
      </w:tr>
    </w:tbl>
    <w:p w:rsidR="00E0311F" w:rsidRPr="005B5A08" w:rsidRDefault="009006AF">
      <w:pPr>
        <w:spacing w:after="200" w:line="276" w:lineRule="auto"/>
      </w:pPr>
      <w:r w:rsidRPr="005B5A08">
        <w:br w:type="page"/>
      </w:r>
    </w:p>
    <w:tbl>
      <w:tblPr>
        <w:tblStyle w:val="Tabellenraster"/>
        <w:tblW w:w="97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left w:w="144" w:type="dxa"/>
          <w:bottom w:w="14" w:type="dxa"/>
          <w:right w:w="144" w:type="dxa"/>
        </w:tblCellMar>
        <w:tblLook w:val="04A0" w:firstRow="1" w:lastRow="0" w:firstColumn="1" w:lastColumn="0" w:noHBand="0" w:noVBand="1"/>
      </w:tblPr>
      <w:tblGrid>
        <w:gridCol w:w="3216"/>
        <w:gridCol w:w="3162"/>
        <w:gridCol w:w="3342"/>
      </w:tblGrid>
      <w:tr w:rsidR="00E0311F" w:rsidRPr="005B5A08">
        <w:trPr>
          <w:trHeight w:hRule="exact" w:val="576"/>
          <w:jc w:val="center"/>
        </w:trPr>
        <w:tc>
          <w:tcPr>
            <w:tcW w:w="9591" w:type="dxa"/>
            <w:gridSpan w:val="3"/>
            <w:shd w:val="clear" w:color="auto" w:fill="auto"/>
            <w:vAlign w:val="bottom"/>
          </w:tcPr>
          <w:p w:rsidR="00E0311F" w:rsidRPr="005B5A08" w:rsidRDefault="00340E35">
            <w:pPr>
              <w:pStyle w:val="Seitenzahlrechts"/>
            </w:pPr>
            <w:r w:rsidRPr="005B5A08">
              <w:rPr>
                <w:noProof/>
                <w:lang w:eastAsia="de-DE"/>
              </w:rPr>
              <w:lastRenderedPageBreak/>
              <mc:AlternateContent>
                <mc:Choice Requires="wps">
                  <w:drawing>
                    <wp:anchor distT="0" distB="0" distL="114300" distR="114300" simplePos="0" relativeHeight="251641855" behindDoc="0" locked="1" layoutInCell="0" allowOverlap="1" wp14:anchorId="22BD84F9" wp14:editId="5BA2FF0D">
                      <wp:simplePos x="0" y="0"/>
                      <wp:positionH relativeFrom="page">
                        <wp:posOffset>4855210</wp:posOffset>
                      </wp:positionH>
                      <wp:positionV relativeFrom="page">
                        <wp:posOffset>713105</wp:posOffset>
                      </wp:positionV>
                      <wp:extent cx="2057400" cy="457200"/>
                      <wp:effectExtent l="0" t="0" r="2540" b="1270"/>
                      <wp:wrapNone/>
                      <wp:docPr id="19" name="Rectangle 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57200"/>
                              </a:xfrm>
                              <a:prstGeom prst="rect">
                                <a:avLst/>
                              </a:prstGeom>
                              <a:solidFill>
                                <a:srgbClr val="C3D69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311F" w:rsidRDefault="009006AF">
                                  <w:pPr>
                                    <w:pStyle w:val="Seitenzahlrechts"/>
                                  </w:pPr>
                                  <w:r>
                                    <w:fldChar w:fldCharType="begin"/>
                                  </w:r>
                                  <w:r>
                                    <w:instrText xml:space="preserve"> PAGE  \* MERGEFORMAT </w:instrText>
                                  </w:r>
                                  <w:r>
                                    <w:fldChar w:fldCharType="separate"/>
                                  </w:r>
                                  <w:r w:rsidR="00375157">
                                    <w:rPr>
                                      <w:noProof/>
                                    </w:rPr>
                                    <w:t>3</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5" o:spid="_x0000_s1039" style="position:absolute;left:0;text-align:left;margin-left:382.3pt;margin-top:56.15pt;width:162pt;height:36pt;z-index:25164185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" o:allowincell="f" fillcolor="#c3d69b" stroked="f">
                      <v:textbox>
                        <w:txbxContent>
                          <w:p w:rsidR="00E0311F" w:rsidRDefault="009006AF">
                            <w:pPr>
                              <w:pStyle w:val="Seitenzahlrechts"/>
                            </w:pPr>
                            <w:r>
                              <w:fldChar w:fldCharType="begin"/>
                            </w:r>
                            <w:r>
                              <w:instrText xml:space="preserve"> PAGE  \* MERGEFORMAT </w:instrText>
                            </w:r>
                            <w:r>
                              <w:fldChar w:fldCharType="separate"/>
                            </w:r>
                            <w:r w:rsidR="00375157">
                              <w:rPr>
                                <w:noProof/>
                              </w:rPr>
                              <w:t>3</w:t>
                            </w:r>
                            <w:r>
                              <w:fldChar w:fldCharType="end"/>
                            </w:r>
                          </w:p>
                        </w:txbxContent>
                      </v:textbox>
                      <w10:wrap anchorx="page" anchory="page"/>
                      <w10:anchorlock/>
                    </v:rect>
                  </w:pict>
                </mc:Fallback>
              </mc:AlternateContent>
            </w:r>
          </w:p>
        </w:tc>
      </w:tr>
      <w:tr w:rsidR="00E0311F" w:rsidRPr="005B5A08" w:rsidTr="00316EDD">
        <w:trPr>
          <w:trHeight w:val="4783"/>
          <w:jc w:val="center"/>
        </w:trPr>
        <w:tc>
          <w:tcPr>
            <w:tcW w:w="6378" w:type="dxa"/>
            <w:gridSpan w:val="2"/>
            <w:shd w:val="clear" w:color="auto" w:fill="auto"/>
            <w:vAlign w:val="bottom"/>
          </w:tcPr>
          <w:p w:rsidR="00E0311F" w:rsidRPr="005B5A08" w:rsidRDefault="00340E35" w:rsidP="00005601">
            <w:pPr>
              <w:pStyle w:val="berschrift4"/>
              <w:outlineLvl w:val="3"/>
            </w:pPr>
            <w:r w:rsidRPr="005B5A08">
              <w:rPr>
                <w:noProof/>
                <w:lang w:eastAsia="de-DE"/>
              </w:rPr>
              <mc:AlternateContent>
                <mc:Choice Requires="wps">
                  <w:drawing>
                    <wp:anchor distT="0" distB="0" distL="114300" distR="114300" simplePos="0" relativeHeight="251722752" behindDoc="0" locked="0" layoutInCell="0" allowOverlap="1" wp14:anchorId="04578F26" wp14:editId="2E1B6565">
                      <wp:simplePos x="0" y="0"/>
                      <wp:positionH relativeFrom="page">
                        <wp:posOffset>4861560</wp:posOffset>
                      </wp:positionH>
                      <wp:positionV relativeFrom="page">
                        <wp:posOffset>3110865</wp:posOffset>
                      </wp:positionV>
                      <wp:extent cx="2057400" cy="6121400"/>
                      <wp:effectExtent l="0" t="0" r="0" b="0"/>
                      <wp:wrapNone/>
                      <wp:docPr id="18" name="Text Box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6121400"/>
                              </a:xfrm>
                              <a:prstGeom prst="rect">
                                <a:avLst/>
                              </a:prstGeom>
                              <a:solidFill>
                                <a:schemeClr val="bg1">
                                  <a:lumMod val="95000"/>
                                  <a:lumOff val="0"/>
                                </a:schemeClr>
                              </a:solidFill>
                              <a:ln>
                                <a:noFill/>
                              </a:ln>
                              <a:extLst>
                                <a:ext uri="{91240B29-F687-4F45-9708-019B960494DF}">
                                  <a14:hiddenLine xmlns:a14="http://schemas.microsoft.com/office/drawing/2010/main" w="9525">
                                    <a:solidFill>
                                      <a:schemeClr val="bg1">
                                        <a:lumMod val="75000"/>
                                        <a:lumOff val="0"/>
                                      </a:schemeClr>
                                    </a:solidFill>
                                    <a:miter lim="800000"/>
                                    <a:headEnd/>
                                    <a:tailEnd/>
                                  </a14:hiddenLine>
                                </a:ext>
                              </a:extLst>
                            </wps:spPr>
                            <wps:txbx>
                              <w:txbxContent>
                                <w:p w:rsidR="00E0311F" w:rsidRDefault="003A1F01">
                                  <w:pPr>
                                    <w:pStyle w:val="RandleisteTitel"/>
                                  </w:pPr>
                                  <w:r>
                                    <w:t>Hinweise</w:t>
                                  </w:r>
                                  <w:r w:rsidR="004F67E6">
                                    <w:t xml:space="preserve"> zu den Noten</w:t>
                                  </w:r>
                                </w:p>
                                <w:p w:rsidR="004F67E6" w:rsidRDefault="004F67E6" w:rsidP="00CB4D2B">
                                  <w:pPr>
                                    <w:pStyle w:val="RandleisteTextkrper"/>
                                  </w:pPr>
                                  <w:r>
                                    <w:t xml:space="preserve">Für eine </w:t>
                                  </w:r>
                                  <w:r w:rsidRPr="004F67E6">
                                    <w:rPr>
                                      <w:u w:val="single"/>
                                    </w:rPr>
                                    <w:t>herausragende</w:t>
                                  </w:r>
                                  <w:r>
                                    <w:t xml:space="preserve"> Leistung werden Vorgehen, Kriterien und Ziele voll-umfänglich methodisch erarbeitet, eval</w:t>
                                  </w:r>
                                  <w:r>
                                    <w:t>u</w:t>
                                  </w:r>
                                  <w:r>
                                    <w:t>iert und entsprechend angewendet. Sof</w:t>
                                  </w:r>
                                  <w:r>
                                    <w:t>t</w:t>
                                  </w:r>
                                  <w:r>
                                    <w:t>ware und Präsentation sind fehlerfrei. Sowohl die Implementierung als auch das Vorgehen werden kritisch geprüft und kontinuierlich nachverfolgt.</w:t>
                                  </w:r>
                                </w:p>
                                <w:p w:rsidR="004F67E6" w:rsidRDefault="004F67E6" w:rsidP="00CB4D2B">
                                  <w:pPr>
                                    <w:pStyle w:val="RandleisteTextkrper"/>
                                  </w:pPr>
                                  <w:r>
                                    <w:t xml:space="preserve">Für eine </w:t>
                                  </w:r>
                                  <w:r w:rsidRPr="004F67E6">
                                    <w:rPr>
                                      <w:u w:val="single"/>
                                    </w:rPr>
                                    <w:t>normale</w:t>
                                  </w:r>
                                  <w:r>
                                    <w:t xml:space="preserve"> Leistung werden Sta</w:t>
                                  </w:r>
                                  <w:r>
                                    <w:t>n</w:t>
                                  </w:r>
                                  <w:r>
                                    <w:t>dards des Software-Engineering stimmig angewendet. Implementierung und Präse</w:t>
                                  </w:r>
                                  <w:r>
                                    <w:t>n</w:t>
                                  </w:r>
                                  <w:r>
                                    <w:t>tation weisen nur kleine Mängel auf. Die Software wird durch Testverfahren geprüft.</w:t>
                                  </w:r>
                                </w:p>
                                <w:p w:rsidR="00B87F27" w:rsidRDefault="004F67E6" w:rsidP="00CB4D2B">
                                  <w:pPr>
                                    <w:pStyle w:val="RandleisteTextkrper"/>
                                  </w:pPr>
                                  <w:r>
                                    <w:t xml:space="preserve">Eine </w:t>
                                  </w:r>
                                  <w:r w:rsidRPr="004F67E6">
                                    <w:rPr>
                                      <w:u w:val="single"/>
                                    </w:rPr>
                                    <w:t>schlechte</w:t>
                                  </w:r>
                                  <w:r>
                                    <w:t xml:space="preserve"> Leistung weist größere Mängel auf. Standards des Software-Engineering wurden nicht eingehalten. Das Projektmanagement scheitert mit Auswi</w:t>
                                  </w:r>
                                  <w:r>
                                    <w:t>r</w:t>
                                  </w:r>
                                  <w:r>
                                    <w:t>kungen auf die Implementierung. Externe Hilfe ist mehrfach notwendig.</w:t>
                                  </w:r>
                                </w:p>
                                <w:p w:rsidR="00BA7D25" w:rsidRDefault="00BA7D25"/>
                              </w:txbxContent>
                            </wps:txbx>
                            <wps:bodyPr rot="0" vert="horz" wrap="square" lIns="182880" tIns="91440" rIns="18288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4" o:spid="_x0000_s1040" type="#_x0000_t202" style="position:absolute;left:0;text-align:left;margin-left:382.8pt;margin-top:244.95pt;width:162pt;height:482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" o:allowincell="f" fillcolor="#f2f2f2 [3052]" stroked="f" strokecolor="#bfbfbf [2412]">
                      <v:textbox inset="14.4pt,7.2pt,14.4pt,7.2pt">
                        <w:txbxContent>
                          <w:p w:rsidR="00E0311F" w:rsidRDefault="003A1F01">
                            <w:pPr>
                              <w:pStyle w:val="RandleisteTitel"/>
                            </w:pPr>
                            <w:r>
                              <w:t>Hinweise</w:t>
                            </w:r>
                            <w:r w:rsidR="004F67E6">
                              <w:t xml:space="preserve"> zu den Noten</w:t>
                            </w:r>
                          </w:p>
                          <w:p w:rsidR="004F67E6" w:rsidRDefault="004F67E6" w:rsidP="00CB4D2B">
                            <w:pPr>
                              <w:pStyle w:val="RandleisteTextkrper"/>
                            </w:pPr>
                            <w:r>
                              <w:t xml:space="preserve">Für eine </w:t>
                            </w:r>
                            <w:r w:rsidRPr="004F67E6">
                              <w:rPr>
                                <w:u w:val="single"/>
                              </w:rPr>
                              <w:t>herausragende</w:t>
                            </w:r>
                            <w:r>
                              <w:t xml:space="preserve"> Leistung werden Vorgehen, Kriterien und Ziele voll-umfänglich methodisch erarbeitet, eval</w:t>
                            </w:r>
                            <w:r>
                              <w:t>u</w:t>
                            </w:r>
                            <w:r>
                              <w:t>iert und entsprechend angewendet. Sof</w:t>
                            </w:r>
                            <w:r>
                              <w:t>t</w:t>
                            </w:r>
                            <w:r>
                              <w:t>ware und Präsentation sind fehlerfrei. Sowohl die Implementierung als auch das Vorgehen werden kritisch geprüft und kontinuierlich nachverfolgt.</w:t>
                            </w:r>
                          </w:p>
                          <w:p w:rsidR="004F67E6" w:rsidRDefault="004F67E6" w:rsidP="00CB4D2B">
                            <w:pPr>
                              <w:pStyle w:val="RandleisteTextkrper"/>
                            </w:pPr>
                            <w:r>
                              <w:t xml:space="preserve">Für eine </w:t>
                            </w:r>
                            <w:r w:rsidRPr="004F67E6">
                              <w:rPr>
                                <w:u w:val="single"/>
                              </w:rPr>
                              <w:t>normale</w:t>
                            </w:r>
                            <w:r>
                              <w:t xml:space="preserve"> Leistung werden Sta</w:t>
                            </w:r>
                            <w:r>
                              <w:t>n</w:t>
                            </w:r>
                            <w:r>
                              <w:t>dards des Software-Engineering stimmig angewendet. Implementierung und Präse</w:t>
                            </w:r>
                            <w:r>
                              <w:t>n</w:t>
                            </w:r>
                            <w:r>
                              <w:t>tation weisen nur kleine Mängel auf. Die Software wird durch Testverfahren geprüft.</w:t>
                            </w:r>
                          </w:p>
                          <w:p w:rsidR="00B87F27" w:rsidRDefault="004F67E6" w:rsidP="00CB4D2B">
                            <w:pPr>
                              <w:pStyle w:val="RandleisteTextkrper"/>
                            </w:pPr>
                            <w:r>
                              <w:t xml:space="preserve">Eine </w:t>
                            </w:r>
                            <w:r w:rsidRPr="004F67E6">
                              <w:rPr>
                                <w:u w:val="single"/>
                              </w:rPr>
                              <w:t>schlechte</w:t>
                            </w:r>
                            <w:r>
                              <w:t xml:space="preserve"> Leistung weist größere Mängel auf. Standards des Software-Engineering wurden nicht eingehalten. Das Projektmanagement scheitert mit Auswi</w:t>
                            </w:r>
                            <w:r>
                              <w:t>r</w:t>
                            </w:r>
                            <w:r>
                              <w:t>kungen auf die Implementierung. Externe Hilfe ist mehrfach notwendig.</w:t>
                            </w:r>
                          </w:p>
                          <w:p w:rsidR="00BA7D25" w:rsidRDefault="00BA7D25"/>
                        </w:txbxContent>
                      </v:textbox>
                      <w10:wrap anchorx="page" anchory="page"/>
                    </v:shape>
                  </w:pict>
                </mc:Fallback>
              </mc:AlternateContent>
            </w:r>
          </w:p>
        </w:tc>
        <w:tc>
          <w:tcPr>
            <w:tcW w:w="3213" w:type="dxa"/>
            <w:vMerge w:val="restart"/>
            <w:shd w:val="clear" w:color="auto" w:fill="auto"/>
            <w:vAlign w:val="bottom"/>
          </w:tcPr>
          <w:p w:rsidR="00E0311F" w:rsidRPr="005B5A08" w:rsidRDefault="001076AB">
            <w:pPr>
              <w:pStyle w:val="berschrift4"/>
              <w:outlineLvl w:val="3"/>
            </w:pPr>
            <w:r>
              <w:rPr>
                <w:noProof/>
                <w:lang w:eastAsia="de-DE"/>
              </w:rPr>
              <w:drawing>
                <wp:anchor distT="0" distB="0" distL="114300" distR="114300" simplePos="0" relativeHeight="251741184" behindDoc="0" locked="0" layoutInCell="1" allowOverlap="1" wp14:anchorId="6C0D9D32" wp14:editId="61546845">
                  <wp:simplePos x="0" y="0"/>
                  <wp:positionH relativeFrom="column">
                    <wp:posOffset>22860</wp:posOffset>
                  </wp:positionH>
                  <wp:positionV relativeFrom="paragraph">
                    <wp:posOffset>-7868285</wp:posOffset>
                  </wp:positionV>
                  <wp:extent cx="2057400" cy="1948815"/>
                  <wp:effectExtent l="0" t="0" r="0" b="0"/>
                  <wp:wrapNone/>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y\Qsync\HfTL\Allgemeine Informationen\Vorlagen\Lernende_Buch.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057400" cy="19488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0311F" w:rsidRPr="005B5A08" w:rsidTr="00005601">
        <w:trPr>
          <w:trHeight w:val="843"/>
          <w:jc w:val="center"/>
        </w:trPr>
        <w:tc>
          <w:tcPr>
            <w:tcW w:w="6378" w:type="dxa"/>
            <w:gridSpan w:val="2"/>
            <w:tcBorders>
              <w:bottom w:val="nil"/>
            </w:tcBorders>
            <w:shd w:val="clear" w:color="auto" w:fill="auto"/>
          </w:tcPr>
          <w:p w:rsidR="00E0311F" w:rsidRPr="005B5A08" w:rsidRDefault="00005601" w:rsidP="00005601">
            <w:pPr>
              <w:pStyle w:val="berschrift4"/>
              <w:outlineLvl w:val="3"/>
            </w:pPr>
            <w:r w:rsidRPr="005B5A08">
              <w:rPr>
                <w:noProof/>
                <w:lang w:eastAsia="de-DE"/>
              </w:rPr>
              <mc:AlternateContent>
                <mc:Choice Requires="wps">
                  <w:drawing>
                    <wp:anchor distT="0" distB="0" distL="114300" distR="114300" simplePos="0" relativeHeight="251718656" behindDoc="0" locked="0" layoutInCell="0" allowOverlap="1" wp14:anchorId="0083D5D0" wp14:editId="5CAE4163">
                      <wp:simplePos x="0" y="0"/>
                      <wp:positionH relativeFrom="page">
                        <wp:posOffset>771525</wp:posOffset>
                      </wp:positionH>
                      <wp:positionV relativeFrom="page">
                        <wp:posOffset>4337050</wp:posOffset>
                      </wp:positionV>
                      <wp:extent cx="4044315" cy="4817745"/>
                      <wp:effectExtent l="0" t="0" r="0" b="1905"/>
                      <wp:wrapNone/>
                      <wp:docPr id="15"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315" cy="4817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75000"/>
                                        <a:lumOff val="0"/>
                                      </a:schemeClr>
                                    </a:solidFill>
                                    <a:miter lim="800000"/>
                                    <a:headEnd/>
                                    <a:tailEnd/>
                                  </a14:hiddenLine>
                                </a:ext>
                              </a:extLst>
                            </wps:spPr>
                            <wps:txbx>
                              <w:txbxContent>
                                <w:p w:rsidR="00134718" w:rsidRDefault="00134718" w:rsidP="008E2A29">
                                  <w:pPr>
                                    <w:pStyle w:val="NewsletterTextkrper"/>
                                    <w:jc w:val="both"/>
                                  </w:pPr>
                                  <w:r>
                                    <w:t>Jede Projektgruppe erstellt das Software System entsprechend der Aufgabenstellung  und eine Gesamtdokumentation. Beachten Sie bei der Erstellung der Dokumentation die „Richtlinien zur Anfertigung schriftlicher Arbeiten der HfTL“. Die Dokumentation beginnt mit einem Deckblatt, das die Autoren, das Thema, den Bearbeitungszeitraum und die Semestergemeinschaft nennt. In der Dokumentation weiterhin enthalten sind die vollständig und sorgfältig bearbeiteten Projektvorlagen (PMO). Eine Auswertung fließt in den Abschlussbericht ein (siehe Durchführung).</w:t>
                                  </w:r>
                                </w:p>
                                <w:p w:rsidR="00134718" w:rsidRDefault="00134718" w:rsidP="008E2A29">
                                  <w:pPr>
                                    <w:pStyle w:val="NewsletterTextkrper"/>
                                    <w:jc w:val="both"/>
                                  </w:pPr>
                                  <w:r>
                                    <w:t>Neben der Projektdurchführung beinhaltet die Prüfungsleistung die Abschlusspräse</w:t>
                                  </w:r>
                                  <w:r>
                                    <w:t>n</w:t>
                                  </w:r>
                                  <w:r>
                                    <w:t>tation des Projekts sowie einen Fachvortrag im Teletutorium. Die Themen der Fac</w:t>
                                  </w:r>
                                  <w:r>
                                    <w:t>h</w:t>
                                  </w:r>
                                  <w:r>
                                    <w:t>vorträge werden zu Beginn des Semesters ausgelegt.</w:t>
                                  </w:r>
                                </w:p>
                                <w:p w:rsidR="00E0311F" w:rsidRPr="00134718" w:rsidRDefault="00134718" w:rsidP="008E2A29">
                                  <w:pPr>
                                    <w:pStyle w:val="NewsletterTextkrper"/>
                                    <w:jc w:val="both"/>
                                  </w:pPr>
                                  <w:r>
                                    <w:t>Die Benotung erfolgt grundsätzlich für das gesamte Projektteam wobei auf individue</w:t>
                                  </w:r>
                                  <w:r>
                                    <w:t>l</w:t>
                                  </w:r>
                                  <w:r>
                                    <w:t xml:space="preserve">le Leistungen Rücksicht </w:t>
                                  </w:r>
                                  <w:r w:rsidR="00084DC5">
                                    <w:t>genommen wird. Die Gesamtnote [Abb.1</w:t>
                                  </w:r>
                                  <w:r>
                                    <w:t>] setzt sich zusa</w:t>
                                  </w:r>
                                  <w:r>
                                    <w:t>m</w:t>
                                  </w:r>
                                  <w:r>
                                    <w:t>men aus dem Projekt und dem Fachvortrag. Die Bildung der Teilnoten entnehmen Sie der nachfolgenden Abbildung.</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0" o:spid="_x0000_s1041" type="#_x0000_t202" style="position:absolute;left:0;text-align:left;margin-left:60.75pt;margin-top:341.5pt;width:318.45pt;height:379.3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" o:allowincell="f" filled="f" stroked="f" strokecolor="#bfbfbf [2412]">
                      <v:textbox inset="3.6pt,,3.6pt">
                        <w:txbxContent>
                          <w:p w:rsidR="00134718" w:rsidRDefault="00134718" w:rsidP="008E2A29">
                            <w:pPr>
                              <w:pStyle w:val="NewsletterTextkrper"/>
                              <w:jc w:val="both"/>
                            </w:pPr>
                            <w:r>
                              <w:t xml:space="preserve">Jede Projektgruppe erstellt das Software System entsprechend der Aufgabenstellung  und eine Gesamtdokumentation. Beachten Sie bei der Erstellung der Dokumentation die „Richtlinien zur Anfertigung schriftlicher Arbeiten der </w:t>
                            </w:r>
                            <w:proofErr w:type="spellStart"/>
                            <w:r>
                              <w:t>HfTL</w:t>
                            </w:r>
                            <w:proofErr w:type="spellEnd"/>
                            <w:r>
                              <w:t>“. Die Dokumentation beginnt mit einem Deckblatt, das die Autoren, das Thema, den Bearbeitungszeitraum und die Semestergemeinschaft nennt. In der Dokumentation weiterhin enthalten sind die vollständig und sorgfältig bearbeiteten Projektvorlagen (PMO). Eine Auswertung fließt in den Abschlussbericht ein (siehe Durchführung).</w:t>
                            </w:r>
                          </w:p>
                          <w:p w:rsidR="00134718" w:rsidRDefault="00134718" w:rsidP="008E2A29">
                            <w:pPr>
                              <w:pStyle w:val="NewsletterTextkrper"/>
                              <w:jc w:val="both"/>
                            </w:pPr>
                            <w:r>
                              <w:t>Neben der Projektdurchführung beinhaltet die Prüfungsleistung die Abschlusspräse</w:t>
                            </w:r>
                            <w:r>
                              <w:t>n</w:t>
                            </w:r>
                            <w:r>
                              <w:t>tation des Projekts sowie einen Fachvortrag im Teletutorium. Die Themen der Fac</w:t>
                            </w:r>
                            <w:r>
                              <w:t>h</w:t>
                            </w:r>
                            <w:r>
                              <w:t>vorträge werden zu Beginn des Semesters ausgelegt.</w:t>
                            </w:r>
                          </w:p>
                          <w:p w:rsidR="00E0311F" w:rsidRPr="00134718" w:rsidRDefault="00134718" w:rsidP="008E2A29">
                            <w:pPr>
                              <w:pStyle w:val="NewsletterTextkrper"/>
                              <w:jc w:val="both"/>
                            </w:pPr>
                            <w:r>
                              <w:t>Die Benotung erfolgt grundsätzlich für das gesamte Projektteam wobei auf individue</w:t>
                            </w:r>
                            <w:r>
                              <w:t>l</w:t>
                            </w:r>
                            <w:r>
                              <w:t xml:space="preserve">le Leistungen Rücksicht </w:t>
                            </w:r>
                            <w:r w:rsidR="00084DC5">
                              <w:t>genommen wird. Die Gesamtnote [Abb.1</w:t>
                            </w:r>
                            <w:r>
                              <w:t>] setzt sich zusa</w:t>
                            </w:r>
                            <w:r>
                              <w:t>m</w:t>
                            </w:r>
                            <w:r>
                              <w:t>men aus dem Projekt und dem Fachvortrag. Die Bildung der Teilnoten entnehmen Sie der nachfolgenden Abbildung.</w:t>
                            </w:r>
                          </w:p>
                        </w:txbxContent>
                      </v:textbox>
                      <w10:wrap anchorx="page" anchory="page"/>
                    </v:shape>
                  </w:pict>
                </mc:Fallback>
              </mc:AlternateContent>
            </w:r>
            <w:r w:rsidR="00134718">
              <w:t>Prüfungsleistung und Notenvergabe</w:t>
            </w:r>
            <w:r w:rsidR="00340E35" w:rsidRPr="005B5A08">
              <w:rPr>
                <w:noProof/>
                <w:lang w:eastAsia="de-DE"/>
              </w:rPr>
              <mc:AlternateContent>
                <mc:Choice Requires="wps">
                  <w:drawing>
                    <wp:anchor distT="0" distB="0" distL="114300" distR="114300" simplePos="0" relativeHeight="251717632" behindDoc="0" locked="1" layoutInCell="0" allowOverlap="1" wp14:anchorId="2760F427" wp14:editId="4D834FA3">
                      <wp:simplePos x="0" y="0"/>
                      <wp:positionH relativeFrom="page">
                        <wp:posOffset>690245</wp:posOffset>
                      </wp:positionH>
                      <wp:positionV relativeFrom="page">
                        <wp:posOffset>736600</wp:posOffset>
                      </wp:positionV>
                      <wp:extent cx="4123055" cy="3448050"/>
                      <wp:effectExtent l="0" t="0" r="10795" b="0"/>
                      <wp:wrapNone/>
                      <wp:docPr id="16" name="Text 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3055" cy="3448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311F" w:rsidRDefault="007059D7">
                                  <w:r w:rsidRPr="007059D7">
                                    <w:rPr>
                                      <w:noProof/>
                                      <w:lang w:eastAsia="de-DE"/>
                                    </w:rPr>
                                    <w:drawing>
                                      <wp:inline distT="0" distB="0" distL="0" distR="0" wp14:anchorId="547B2FD4" wp14:editId="14E6A964">
                                        <wp:extent cx="3917950" cy="3143503"/>
                                        <wp:effectExtent l="0" t="0" r="635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920450" cy="3145509"/>
                                                </a:xfrm>
                                                <a:prstGeom prst="rect">
                                                  <a:avLst/>
                                                </a:prstGeom>
                                                <a:noFill/>
                                                <a:ln>
                                                  <a:noFill/>
                                                </a:ln>
                                              </pic:spPr>
                                            </pic:pic>
                                          </a:graphicData>
                                        </a:graphic>
                                      </wp:inline>
                                    </w:drawing>
                                  </w:r>
                                </w:p>
                              </w:txbxContent>
                            </wps:txbx>
                            <wps:bodyPr rot="0" vert="horz" wrap="square" lIns="9144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9" o:spid="_x0000_s1042" type="#_x0000_t202" style="position:absolute;left:0;text-align:left;margin-left:54.35pt;margin-top:58pt;width:324.65pt;height:271.5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" o:allowincell="f" filled="f" stroked="f">
                      <v:textbox inset=",0,0,0">
                        <w:txbxContent>
                          <w:p w:rsidR="00E0311F" w:rsidRDefault="007059D7">
                            <w:r w:rsidRPr="007059D7">
                              <w:rPr>
                                <w:noProof/>
                                <w:lang w:eastAsia="de-DE"/>
                              </w:rPr>
                              <w:drawing>
                                <wp:inline distT="0" distB="0" distL="0" distR="0" wp14:anchorId="547B2FD4" wp14:editId="14E6A964">
                                  <wp:extent cx="3917950" cy="3143503"/>
                                  <wp:effectExtent l="0" t="0" r="635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920450" cy="3145509"/>
                                          </a:xfrm>
                                          <a:prstGeom prst="rect">
                                            <a:avLst/>
                                          </a:prstGeom>
                                          <a:noFill/>
                                          <a:ln>
                                            <a:noFill/>
                                          </a:ln>
                                        </pic:spPr>
                                      </pic:pic>
                                    </a:graphicData>
                                  </a:graphic>
                                </wp:inline>
                              </w:drawing>
                            </w:r>
                          </w:p>
                        </w:txbxContent>
                      </v:textbox>
                      <w10:wrap anchorx="page" anchory="page"/>
                      <w10:anchorlock/>
                    </v:shape>
                  </w:pict>
                </mc:Fallback>
              </mc:AlternateContent>
            </w:r>
          </w:p>
        </w:tc>
        <w:tc>
          <w:tcPr>
            <w:tcW w:w="3213" w:type="dxa"/>
            <w:vMerge/>
            <w:tcBorders>
              <w:bottom w:val="nil"/>
            </w:tcBorders>
            <w:shd w:val="clear" w:color="auto" w:fill="auto"/>
            <w:vAlign w:val="bottom"/>
          </w:tcPr>
          <w:p w:rsidR="00E0311F" w:rsidRPr="005B5A08" w:rsidRDefault="00E0311F">
            <w:pPr>
              <w:pStyle w:val="berschrift4"/>
              <w:outlineLvl w:val="3"/>
            </w:pPr>
          </w:p>
        </w:tc>
      </w:tr>
      <w:tr w:rsidR="00E0311F" w:rsidRPr="005B5A08">
        <w:trPr>
          <w:trHeight w:val="5123"/>
          <w:jc w:val="center"/>
        </w:trPr>
        <w:tc>
          <w:tcPr>
            <w:tcW w:w="6378" w:type="dxa"/>
            <w:gridSpan w:val="2"/>
            <w:shd w:val="clear" w:color="auto" w:fill="auto"/>
          </w:tcPr>
          <w:p w:rsidR="00E0311F" w:rsidRPr="005B5A08" w:rsidRDefault="006B54A8">
            <w:r>
              <w:rPr>
                <w:noProof/>
                <w:lang w:eastAsia="de-DE"/>
              </w:rPr>
              <mc:AlternateContent>
                <mc:Choice Requires="wps">
                  <w:drawing>
                    <wp:anchor distT="0" distB="0" distL="114300" distR="114300" simplePos="0" relativeHeight="251735040" behindDoc="0" locked="0" layoutInCell="1" allowOverlap="1" wp14:anchorId="4AFCE6E9" wp14:editId="633349F1">
                      <wp:simplePos x="0" y="0"/>
                      <wp:positionH relativeFrom="column">
                        <wp:posOffset>2065655</wp:posOffset>
                      </wp:positionH>
                      <wp:positionV relativeFrom="paragraph">
                        <wp:posOffset>3145790</wp:posOffset>
                      </wp:positionV>
                      <wp:extent cx="1435100" cy="215900"/>
                      <wp:effectExtent l="0" t="0" r="0" b="0"/>
                      <wp:wrapNone/>
                      <wp:docPr id="1" name="Textfeld 1"/>
                      <wp:cNvGraphicFramePr/>
                      <a:graphic xmlns:a="http://schemas.openxmlformats.org/drawingml/2006/main">
                        <a:graphicData uri="http://schemas.microsoft.com/office/word/2010/wordprocessingShape">
                          <wps:wsp>
                            <wps:cNvSpPr txBox="1"/>
                            <wps:spPr>
                              <a:xfrm>
                                <a:off x="0" y="0"/>
                                <a:ext cx="1435100" cy="215900"/>
                              </a:xfrm>
                              <a:prstGeom prst="rect">
                                <a:avLst/>
                              </a:prstGeom>
                              <a:solidFill>
                                <a:prstClr val="white"/>
                              </a:solidFill>
                              <a:ln>
                                <a:noFill/>
                              </a:ln>
                              <a:effectLst/>
                            </wps:spPr>
                            <wps:txbx>
                              <w:txbxContent>
                                <w:p w:rsidR="009575A6" w:rsidRPr="009575A6" w:rsidRDefault="001425B5" w:rsidP="009575A6">
                                  <w:pPr>
                                    <w:pStyle w:val="Beschriftung"/>
                                    <w:rPr>
                                      <w:color w:val="808080" w:themeColor="background1" w:themeShade="80"/>
                                    </w:rPr>
                                  </w:pPr>
                                  <w:r w:rsidRPr="001425B5">
                                    <w:rPr>
                                      <w:color w:val="808080" w:themeColor="background1" w:themeShade="80"/>
                                    </w:rPr>
                                    <w:t xml:space="preserve">Abbildung </w:t>
                                  </w:r>
                                  <w:r w:rsidRPr="001425B5">
                                    <w:rPr>
                                      <w:color w:val="808080" w:themeColor="background1" w:themeShade="80"/>
                                    </w:rPr>
                                    <w:fldChar w:fldCharType="begin"/>
                                  </w:r>
                                  <w:r w:rsidRPr="001425B5">
                                    <w:rPr>
                                      <w:color w:val="808080" w:themeColor="background1" w:themeShade="80"/>
                                    </w:rPr>
                                    <w:instrText xml:space="preserve"> SEQ Abbildung \* ARABIC </w:instrText>
                                  </w:r>
                                  <w:r w:rsidRPr="001425B5">
                                    <w:rPr>
                                      <w:color w:val="808080" w:themeColor="background1" w:themeShade="80"/>
                                    </w:rPr>
                                    <w:fldChar w:fldCharType="separate"/>
                                  </w:r>
                                  <w:r w:rsidR="00375157">
                                    <w:rPr>
                                      <w:noProof/>
                                      <w:color w:val="808080" w:themeColor="background1" w:themeShade="80"/>
                                    </w:rPr>
                                    <w:t>1</w:t>
                                  </w:r>
                                  <w:r w:rsidRPr="001425B5">
                                    <w:rPr>
                                      <w:color w:val="808080" w:themeColor="background1" w:themeShade="80"/>
                                    </w:rPr>
                                    <w:fldChar w:fldCharType="end"/>
                                  </w:r>
                                  <w:r w:rsidR="009575A6">
                                    <w:rPr>
                                      <w:color w:val="808080" w:themeColor="background1" w:themeShade="80"/>
                                    </w:rPr>
                                    <w:t xml:space="preserve"> </w:t>
                                  </w:r>
                                  <w:r w:rsidR="00F8338F">
                                    <w:rPr>
                                      <w:color w:val="808080" w:themeColor="background1" w:themeShade="80"/>
                                    </w:rPr>
                                    <w:t>Gesamtnote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 o:spid="_x0000_s1043" type="#_x0000_t202" style="position:absolute;margin-left:162.65pt;margin-top:247.7pt;width:113pt;height:1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" stroked="f">
                      <v:textbox inset="0,0,0,0">
                        <w:txbxContent>
                          <w:p w:rsidR="009575A6" w:rsidRPr="009575A6" w:rsidRDefault="001425B5" w:rsidP="009575A6">
                            <w:pPr>
                              <w:pStyle w:val="Beschriftung"/>
                              <w:rPr>
                                <w:color w:val="808080" w:themeColor="background1" w:themeShade="80"/>
                              </w:rPr>
                            </w:pPr>
                            <w:r w:rsidRPr="001425B5">
                              <w:rPr>
                                <w:color w:val="808080" w:themeColor="background1" w:themeShade="80"/>
                              </w:rPr>
                              <w:t xml:space="preserve">Abbildung </w:t>
                            </w:r>
                            <w:r w:rsidRPr="001425B5">
                              <w:rPr>
                                <w:color w:val="808080" w:themeColor="background1" w:themeShade="80"/>
                              </w:rPr>
                              <w:fldChar w:fldCharType="begin"/>
                            </w:r>
                            <w:r w:rsidRPr="001425B5">
                              <w:rPr>
                                <w:color w:val="808080" w:themeColor="background1" w:themeShade="80"/>
                              </w:rPr>
                              <w:instrText xml:space="preserve"> SEQ Abbildung \* ARABIC </w:instrText>
                            </w:r>
                            <w:r w:rsidRPr="001425B5">
                              <w:rPr>
                                <w:color w:val="808080" w:themeColor="background1" w:themeShade="80"/>
                              </w:rPr>
                              <w:fldChar w:fldCharType="separate"/>
                            </w:r>
                            <w:r w:rsidR="00375157">
                              <w:rPr>
                                <w:noProof/>
                                <w:color w:val="808080" w:themeColor="background1" w:themeShade="80"/>
                              </w:rPr>
                              <w:t>1</w:t>
                            </w:r>
                            <w:r w:rsidRPr="001425B5">
                              <w:rPr>
                                <w:color w:val="808080" w:themeColor="background1" w:themeShade="80"/>
                              </w:rPr>
                              <w:fldChar w:fldCharType="end"/>
                            </w:r>
                            <w:r w:rsidR="009575A6">
                              <w:rPr>
                                <w:color w:val="808080" w:themeColor="background1" w:themeShade="80"/>
                              </w:rPr>
                              <w:t xml:space="preserve"> </w:t>
                            </w:r>
                            <w:r w:rsidR="00F8338F">
                              <w:rPr>
                                <w:color w:val="808080" w:themeColor="background1" w:themeShade="80"/>
                              </w:rPr>
                              <w:t>Gesamtnote</w:t>
                            </w:r>
                          </w:p>
                        </w:txbxContent>
                      </v:textbox>
                    </v:shape>
                  </w:pict>
                </mc:Fallback>
              </mc:AlternateContent>
            </w:r>
            <w:r>
              <w:rPr>
                <w:rFonts w:ascii="Times New Roman" w:hAnsi="Times New Roman" w:cs="Times New Roman"/>
                <w:b/>
                <w:bCs/>
                <w:i/>
                <w:iCs/>
                <w:noProof/>
                <w:color w:val="FF0000"/>
                <w:sz w:val="24"/>
                <w:szCs w:val="24"/>
                <w:lang w:eastAsia="de-DE"/>
              </w:rPr>
              <w:drawing>
                <wp:anchor distT="0" distB="0" distL="114300" distR="114300" simplePos="0" relativeHeight="251729920" behindDoc="0" locked="0" layoutInCell="1" allowOverlap="1" wp14:anchorId="1EEE8231" wp14:editId="3F05578F">
                  <wp:simplePos x="0" y="0"/>
                  <wp:positionH relativeFrom="column">
                    <wp:posOffset>1748155</wp:posOffset>
                  </wp:positionH>
                  <wp:positionV relativeFrom="paragraph">
                    <wp:posOffset>2068195</wp:posOffset>
                  </wp:positionV>
                  <wp:extent cx="2047875" cy="997585"/>
                  <wp:effectExtent l="0" t="0" r="9525"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7875" cy="997585"/>
                          </a:xfrm>
                          <a:prstGeom prst="rect">
                            <a:avLst/>
                          </a:prstGeom>
                          <a:noFill/>
                        </pic:spPr>
                      </pic:pic>
                    </a:graphicData>
                  </a:graphic>
                  <wp14:sizeRelH relativeFrom="page">
                    <wp14:pctWidth>0</wp14:pctWidth>
                  </wp14:sizeRelH>
                  <wp14:sizeRelV relativeFrom="page">
                    <wp14:pctHeight>0</wp14:pctHeight>
                  </wp14:sizeRelV>
                </wp:anchor>
              </w:drawing>
            </w:r>
          </w:p>
        </w:tc>
        <w:tc>
          <w:tcPr>
            <w:tcW w:w="3213" w:type="dxa"/>
            <w:vMerge/>
            <w:shd w:val="clear" w:color="auto" w:fill="auto"/>
          </w:tcPr>
          <w:p w:rsidR="00E0311F" w:rsidRPr="005B5A08" w:rsidRDefault="00E0311F"/>
        </w:tc>
      </w:tr>
      <w:tr w:rsidR="00E0311F" w:rsidRPr="005B5A08">
        <w:trPr>
          <w:trHeight w:hRule="exact" w:val="720"/>
          <w:jc w:val="center"/>
        </w:trPr>
        <w:tc>
          <w:tcPr>
            <w:tcW w:w="6378" w:type="dxa"/>
            <w:gridSpan w:val="2"/>
            <w:shd w:val="clear" w:color="auto" w:fill="auto"/>
            <w:vAlign w:val="bottom"/>
          </w:tcPr>
          <w:p w:rsidR="00E0311F" w:rsidRPr="005B5A08" w:rsidRDefault="00316EDD">
            <w:pPr>
              <w:pStyle w:val="berschrift4"/>
              <w:outlineLvl w:val="3"/>
              <w:rPr>
                <w:noProof/>
              </w:rPr>
            </w:pPr>
            <w:r>
              <w:rPr>
                <w:noProof/>
                <w:lang w:eastAsia="de-DE"/>
              </w:rPr>
              <w:drawing>
                <wp:anchor distT="0" distB="0" distL="114300" distR="114300" simplePos="0" relativeHeight="251730944" behindDoc="0" locked="0" layoutInCell="1" allowOverlap="1" wp14:anchorId="0DE3A271" wp14:editId="70DB824B">
                  <wp:simplePos x="0" y="0"/>
                  <wp:positionH relativeFrom="column">
                    <wp:posOffset>14605</wp:posOffset>
                  </wp:positionH>
                  <wp:positionV relativeFrom="paragraph">
                    <wp:posOffset>136525</wp:posOffset>
                  </wp:positionV>
                  <wp:extent cx="3960000" cy="730800"/>
                  <wp:effectExtent l="0" t="0" r="2540" b="0"/>
                  <wp:wrapNone/>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60000" cy="730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13" w:type="dxa"/>
            <w:vMerge/>
            <w:shd w:val="clear" w:color="auto" w:fill="auto"/>
            <w:vAlign w:val="bottom"/>
          </w:tcPr>
          <w:p w:rsidR="00E0311F" w:rsidRPr="005B5A08" w:rsidRDefault="00E0311F">
            <w:pPr>
              <w:pStyle w:val="berschrift4"/>
              <w:outlineLvl w:val="3"/>
              <w:rPr>
                <w:noProof/>
              </w:rPr>
            </w:pPr>
          </w:p>
        </w:tc>
      </w:tr>
      <w:tr w:rsidR="00E0311F" w:rsidRPr="005B5A08">
        <w:trPr>
          <w:trHeight w:val="1354"/>
          <w:jc w:val="center"/>
        </w:trPr>
        <w:tc>
          <w:tcPr>
            <w:tcW w:w="6378" w:type="dxa"/>
            <w:gridSpan w:val="2"/>
            <w:shd w:val="clear" w:color="auto" w:fill="auto"/>
          </w:tcPr>
          <w:p w:rsidR="00BD2EAD" w:rsidRDefault="00316EDD">
            <w:pPr>
              <w:rPr>
                <w:noProof/>
              </w:rPr>
            </w:pPr>
            <w:r>
              <w:rPr>
                <w:rFonts w:ascii="Times New Roman" w:hAnsi="Times New Roman" w:cs="Times New Roman"/>
                <w:b/>
                <w:bCs/>
                <w:i/>
                <w:iCs/>
                <w:noProof/>
                <w:color w:val="FF0000"/>
                <w:sz w:val="24"/>
                <w:szCs w:val="24"/>
                <w:lang w:eastAsia="de-DE"/>
              </w:rPr>
              <w:drawing>
                <wp:anchor distT="0" distB="0" distL="114300" distR="114300" simplePos="0" relativeHeight="251732992" behindDoc="0" locked="0" layoutInCell="1" allowOverlap="1" wp14:anchorId="30226EC2" wp14:editId="33FFD787">
                  <wp:simplePos x="0" y="0"/>
                  <wp:positionH relativeFrom="column">
                    <wp:posOffset>15974</wp:posOffset>
                  </wp:positionH>
                  <wp:positionV relativeFrom="paragraph">
                    <wp:posOffset>396240</wp:posOffset>
                  </wp:positionV>
                  <wp:extent cx="3956400" cy="691200"/>
                  <wp:effectExtent l="0" t="0" r="6350" b="0"/>
                  <wp:wrapNone/>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956400" cy="69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311F" w:rsidRPr="005B5A08" w:rsidRDefault="00340E35">
            <w:pPr>
              <w:rPr>
                <w:noProof/>
              </w:rPr>
            </w:pPr>
            <w:r w:rsidRPr="005B5A08">
              <w:rPr>
                <w:noProof/>
                <w:lang w:eastAsia="de-DE"/>
              </w:rPr>
              <mc:AlternateContent>
                <mc:Choice Requires="wps">
                  <w:drawing>
                    <wp:anchor distT="0" distB="0" distL="114300" distR="114300" simplePos="0" relativeHeight="251720704" behindDoc="0" locked="1" layoutInCell="0" allowOverlap="1" wp14:anchorId="78FC21B8" wp14:editId="7BA67B36">
                      <wp:simplePos x="0" y="0"/>
                      <wp:positionH relativeFrom="page">
                        <wp:posOffset>4871720</wp:posOffset>
                      </wp:positionH>
                      <wp:positionV relativeFrom="page">
                        <wp:posOffset>9229090</wp:posOffset>
                      </wp:positionV>
                      <wp:extent cx="2057400" cy="274320"/>
                      <wp:effectExtent l="0" t="0" r="0" b="0"/>
                      <wp:wrapNone/>
                      <wp:docPr id="12" name="Rectangle 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274320"/>
                              </a:xfrm>
                              <a:prstGeom prst="rect">
                                <a:avLst/>
                              </a:prstGeom>
                              <a:solidFill>
                                <a:srgbClr val="C3D6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2" o:spid="_x0000_s1026" style="position:absolute;margin-left:383.6pt;margin-top:726.7pt;width:162pt;height:21.6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" o:allowincell="f" fillcolor="#c3d69b" stroked="f">
                      <w10:wrap anchorx="page" anchory="page"/>
                      <w10:anchorlock/>
                    </v:rect>
                  </w:pict>
                </mc:Fallback>
              </mc:AlternateContent>
            </w:r>
          </w:p>
        </w:tc>
        <w:tc>
          <w:tcPr>
            <w:tcW w:w="3213" w:type="dxa"/>
            <w:vMerge/>
            <w:shd w:val="clear" w:color="auto" w:fill="auto"/>
          </w:tcPr>
          <w:p w:rsidR="00E0311F" w:rsidRPr="005B5A08" w:rsidRDefault="00E0311F">
            <w:pPr>
              <w:rPr>
                <w:noProof/>
              </w:rPr>
            </w:pPr>
          </w:p>
        </w:tc>
      </w:tr>
      <w:tr w:rsidR="00E0311F" w:rsidRPr="005B5A08">
        <w:trPr>
          <w:trHeight w:hRule="exact" w:val="576"/>
          <w:jc w:val="center"/>
        </w:trPr>
        <w:tc>
          <w:tcPr>
            <w:tcW w:w="9720" w:type="dxa"/>
            <w:gridSpan w:val="3"/>
            <w:shd w:val="clear" w:color="auto" w:fill="auto"/>
            <w:vAlign w:val="bottom"/>
          </w:tcPr>
          <w:p w:rsidR="00E0311F" w:rsidRPr="005B5A08" w:rsidRDefault="009006AF">
            <w:pPr>
              <w:pStyle w:val="Seitenzahllinks"/>
            </w:pPr>
            <w:r w:rsidRPr="005B5A08">
              <w:br w:type="page"/>
            </w:r>
          </w:p>
        </w:tc>
      </w:tr>
      <w:tr w:rsidR="00E0311F" w:rsidRPr="005B5A08">
        <w:trPr>
          <w:trHeight w:hRule="exact" w:val="720"/>
          <w:jc w:val="center"/>
        </w:trPr>
        <w:tc>
          <w:tcPr>
            <w:tcW w:w="3216" w:type="dxa"/>
            <w:vMerge w:val="restart"/>
            <w:shd w:val="clear" w:color="auto" w:fill="auto"/>
          </w:tcPr>
          <w:p w:rsidR="00E0311F" w:rsidRPr="005B5A08" w:rsidRDefault="000E34CA">
            <w:r w:rsidRPr="005B5A08">
              <w:rPr>
                <w:noProof/>
                <w:lang w:eastAsia="de-DE"/>
              </w:rPr>
              <w:lastRenderedPageBreak/>
              <mc:AlternateContent>
                <mc:Choice Requires="wps">
                  <w:drawing>
                    <wp:anchor distT="0" distB="0" distL="114300" distR="114300" simplePos="0" relativeHeight="251643904" behindDoc="0" locked="0" layoutInCell="0" allowOverlap="1" wp14:anchorId="02C44B64" wp14:editId="3F8CF0C1">
                      <wp:simplePos x="0" y="0"/>
                      <wp:positionH relativeFrom="page">
                        <wp:posOffset>2828925</wp:posOffset>
                      </wp:positionH>
                      <wp:positionV relativeFrom="page">
                        <wp:posOffset>6762115</wp:posOffset>
                      </wp:positionV>
                      <wp:extent cx="4105910" cy="1731645"/>
                      <wp:effectExtent l="76200" t="57150" r="85090" b="97155"/>
                      <wp:wrapNone/>
                      <wp:docPr id="8"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910" cy="1731645"/>
                              </a:xfrm>
                              <a:prstGeom prst="rect">
                                <a:avLst/>
                              </a:prstGeom>
                              <a:ln/>
                              <a:extLst/>
                            </wps:spPr>
                            <wps:style>
                              <a:lnRef idx="3">
                                <a:schemeClr val="lt1"/>
                              </a:lnRef>
                              <a:fillRef idx="1">
                                <a:schemeClr val="accent3"/>
                              </a:fillRef>
                              <a:effectRef idx="1">
                                <a:schemeClr val="accent3"/>
                              </a:effectRef>
                              <a:fontRef idx="minor">
                                <a:schemeClr val="lt1"/>
                              </a:fontRef>
                            </wps:style>
                            <wps:txbx>
                              <w:txbxContent>
                                <w:p w:rsidR="00E0311F" w:rsidRPr="001B3BBF" w:rsidRDefault="00615DD5">
                                  <w:pPr>
                                    <w:pStyle w:val="NewsletterTextkrper"/>
                                    <w:rPr>
                                      <w:sz w:val="20"/>
                                    </w:rPr>
                                  </w:pPr>
                                  <w:r w:rsidRPr="001B3BBF">
                                    <w:rPr>
                                      <w:sz w:val="20"/>
                                    </w:rPr>
                                    <w:t>Es ist dafür zu sorgen und nachzuweisen, dass die Aufgaben im Projekt gleichmäßig verteilt werden. Kontinuierliche Schlechtleistung und grobe Mängel können auch für einzelne Personen zum Nichtbestehen der Pr</w:t>
                                  </w:r>
                                  <w:r w:rsidRPr="001B3BBF">
                                    <w:rPr>
                                      <w:sz w:val="20"/>
                                    </w:rPr>
                                    <w:t>ü</w:t>
                                  </w:r>
                                  <w:r w:rsidRPr="001B3BBF">
                                    <w:rPr>
                                      <w:sz w:val="20"/>
                                    </w:rPr>
                                    <w:t>fungsleistung führen!</w:t>
                                  </w:r>
                                  <w:r w:rsidR="00DF3E45" w:rsidRPr="001B3BBF">
                                    <w:rPr>
                                      <w:sz w:val="20"/>
                                    </w:rPr>
                                    <w:t xml:space="preserve"> Versuchen Sie Probleme zunächst im Dialog zu kl</w:t>
                                  </w:r>
                                  <w:r w:rsidR="00DF3E45" w:rsidRPr="001B3BBF">
                                    <w:rPr>
                                      <w:sz w:val="20"/>
                                    </w:rPr>
                                    <w:t>ä</w:t>
                                  </w:r>
                                  <w:r w:rsidR="00DF3E45" w:rsidRPr="001B3BBF">
                                    <w:rPr>
                                      <w:sz w:val="20"/>
                                    </w:rPr>
                                    <w:t>ren. Hilft das nicht weiter, eskalieren Sie die Situation über die Projektle</w:t>
                                  </w:r>
                                  <w:r w:rsidR="00DF3E45" w:rsidRPr="001B3BBF">
                                    <w:rPr>
                                      <w:sz w:val="20"/>
                                    </w:rPr>
                                    <w:t>i</w:t>
                                  </w:r>
                                  <w:r w:rsidR="00DF3E45" w:rsidRPr="001B3BBF">
                                    <w:rPr>
                                      <w:sz w:val="20"/>
                                    </w:rPr>
                                    <w:t>ter. Die Dozenten können dann in das Team eingreifen und eine Klärung herbeiführen. Melden Sie sich nicht zu spät!</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4" o:spid="_x0000_s1044" type="#_x0000_t202" style="position:absolute;margin-left:222.75pt;margin-top:532.45pt;width:323.3pt;height:136.3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" o:allowincell="f" fillcolor="#9bbb59 [3206]" strokecolor="white [3201]" strokeweight="3pt">
                      <v:shadow on="t" color="black" opacity="24903f" origin=",.5" offset="0,.55556mm"/>
                      <v:textbox inset="3.6pt,,3.6pt">
                        <w:txbxContent>
                          <w:p w:rsidR="00E0311F" w:rsidRPr="001B3BBF" w:rsidRDefault="00615DD5">
                            <w:pPr>
                              <w:pStyle w:val="NewsletterTextkrper"/>
                              <w:rPr>
                                <w:sz w:val="20"/>
                              </w:rPr>
                            </w:pPr>
                            <w:r w:rsidRPr="001B3BBF">
                              <w:rPr>
                                <w:sz w:val="20"/>
                              </w:rPr>
                              <w:t>Es ist dafür zu sorgen und nachzuweisen, dass die Aufgaben im Projekt gleichmäßig verteilt werden. Kontinuierliche Schlechtlei</w:t>
                            </w:r>
                            <w:r w:rsidRPr="001B3BBF">
                              <w:rPr>
                                <w:sz w:val="20"/>
                              </w:rPr>
                              <w:t>s</w:t>
                            </w:r>
                            <w:r w:rsidRPr="001B3BBF">
                              <w:rPr>
                                <w:sz w:val="20"/>
                              </w:rPr>
                              <w:t>tung und grobe Mängel können auch für einzelne Personen zum Nichtbestehen der Pr</w:t>
                            </w:r>
                            <w:r w:rsidRPr="001B3BBF">
                              <w:rPr>
                                <w:sz w:val="20"/>
                              </w:rPr>
                              <w:t>ü</w:t>
                            </w:r>
                            <w:r w:rsidRPr="001B3BBF">
                              <w:rPr>
                                <w:sz w:val="20"/>
                              </w:rPr>
                              <w:t>fungsleistung führen!</w:t>
                            </w:r>
                            <w:r w:rsidR="00DF3E45" w:rsidRPr="001B3BBF">
                              <w:rPr>
                                <w:sz w:val="20"/>
                              </w:rPr>
                              <w:t xml:space="preserve"> Versuchen Sie Probleme zunächst im Dialog zu kl</w:t>
                            </w:r>
                            <w:r w:rsidR="00DF3E45" w:rsidRPr="001B3BBF">
                              <w:rPr>
                                <w:sz w:val="20"/>
                              </w:rPr>
                              <w:t>ä</w:t>
                            </w:r>
                            <w:r w:rsidR="00DF3E45" w:rsidRPr="001B3BBF">
                              <w:rPr>
                                <w:sz w:val="20"/>
                              </w:rPr>
                              <w:t>ren. Hilft das nicht weiter, eskalieren Sie die Situation über die Projektle</w:t>
                            </w:r>
                            <w:r w:rsidR="00DF3E45" w:rsidRPr="001B3BBF">
                              <w:rPr>
                                <w:sz w:val="20"/>
                              </w:rPr>
                              <w:t>i</w:t>
                            </w:r>
                            <w:r w:rsidR="00DF3E45" w:rsidRPr="001B3BBF">
                              <w:rPr>
                                <w:sz w:val="20"/>
                              </w:rPr>
                              <w:t>ter. Die Dozenten können dann in das Team eingreifen und eine Klärung herbeiführen. Me</w:t>
                            </w:r>
                            <w:r w:rsidR="00DF3E45" w:rsidRPr="001B3BBF">
                              <w:rPr>
                                <w:sz w:val="20"/>
                              </w:rPr>
                              <w:t>l</w:t>
                            </w:r>
                            <w:r w:rsidR="00DF3E45" w:rsidRPr="001B3BBF">
                              <w:rPr>
                                <w:sz w:val="20"/>
                              </w:rPr>
                              <w:t>den Sie sich nicht zu spät!</w:t>
                            </w:r>
                          </w:p>
                        </w:txbxContent>
                      </v:textbox>
                      <w10:wrap anchorx="page" anchory="page"/>
                    </v:shape>
                  </w:pict>
                </mc:Fallback>
              </mc:AlternateContent>
            </w:r>
            <w:r w:rsidR="00B23BCB" w:rsidRPr="005B5A08">
              <w:rPr>
                <w:noProof/>
                <w:lang w:eastAsia="de-DE"/>
              </w:rPr>
              <mc:AlternateContent>
                <mc:Choice Requires="wps">
                  <w:drawing>
                    <wp:anchor distT="0" distB="0" distL="114300" distR="114300" simplePos="0" relativeHeight="251726848" behindDoc="0" locked="0" layoutInCell="0" allowOverlap="1" wp14:anchorId="3F3DFD52" wp14:editId="482BFB8B">
                      <wp:simplePos x="0" y="0"/>
                      <wp:positionH relativeFrom="page">
                        <wp:posOffset>723900</wp:posOffset>
                      </wp:positionH>
                      <wp:positionV relativeFrom="page">
                        <wp:posOffset>2576195</wp:posOffset>
                      </wp:positionV>
                      <wp:extent cx="2057400" cy="5921375"/>
                      <wp:effectExtent l="0" t="0" r="0" b="3175"/>
                      <wp:wrapNone/>
                      <wp:docPr id="39" name="Text Box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5921375"/>
                              </a:xfrm>
                              <a:prstGeom prst="rect">
                                <a:avLst/>
                              </a:prstGeom>
                              <a:solidFill>
                                <a:schemeClr val="bg1">
                                  <a:lumMod val="95000"/>
                                  <a:lumOff val="0"/>
                                </a:schemeClr>
                              </a:solidFill>
                              <a:ln>
                                <a:noFill/>
                              </a:ln>
                              <a:extLst>
                                <a:ext uri="{91240B29-F687-4F45-9708-019B960494DF}">
                                  <a14:hiddenLine xmlns:a14="http://schemas.microsoft.com/office/drawing/2010/main" w="9525">
                                    <a:solidFill>
                                      <a:schemeClr val="bg1">
                                        <a:lumMod val="75000"/>
                                        <a:lumOff val="0"/>
                                      </a:schemeClr>
                                    </a:solidFill>
                                    <a:miter lim="800000"/>
                                    <a:headEnd/>
                                    <a:tailEnd/>
                                  </a14:hiddenLine>
                                </a:ext>
                              </a:extLst>
                            </wps:spPr>
                            <wps:txbx>
                              <w:txbxContent>
                                <w:p w:rsidR="003A1F01" w:rsidRDefault="004F67E6" w:rsidP="003A1F01">
                                  <w:pPr>
                                    <w:pStyle w:val="RandleisteTitel"/>
                                  </w:pPr>
                                  <w:r>
                                    <w:t xml:space="preserve">Weitere </w:t>
                                  </w:r>
                                  <w:r w:rsidR="003A1F01">
                                    <w:t>Hinweise</w:t>
                                  </w:r>
                                </w:p>
                                <w:p w:rsidR="004F67E6" w:rsidRDefault="004F67E6" w:rsidP="004F67E6">
                                  <w:pPr>
                                    <w:pStyle w:val="RandleisteTextkrper"/>
                                  </w:pPr>
                                  <w:r w:rsidRPr="000900BE">
                                    <w:t>Der Report aus dem Enterprise Architect kann für die Dokumentation genutzt werden, muss aber überarbeitet werden. Besonders leere Seiten und Tabellen müssen gelöscht werden.</w:t>
                                  </w:r>
                                  <w:r w:rsidRPr="00B87F27">
                                    <w:t xml:space="preserve"> </w:t>
                                  </w:r>
                                  <w:r>
                                    <w:t xml:space="preserve"> </w:t>
                                  </w:r>
                                  <w:r w:rsidRPr="00077BC7">
                                    <w:t>Die Dokument</w:t>
                                  </w:r>
                                  <w:r w:rsidRPr="00077BC7">
                                    <w:t>a</w:t>
                                  </w:r>
                                  <w:r w:rsidRPr="00077BC7">
                                    <w:t>tion soll auch die Auswer</w:t>
                                  </w:r>
                                  <w:r>
                                    <w:t xml:space="preserve">tung </w:t>
                                  </w:r>
                                  <w:r w:rsidRPr="00077BC7">
                                    <w:t>enthalten</w:t>
                                  </w:r>
                                  <w:r>
                                    <w:t xml:space="preserve">, siehe </w:t>
                                  </w:r>
                                  <w:r w:rsidRPr="00576B77">
                                    <w:rPr>
                                      <w:i/>
                                    </w:rPr>
                                    <w:t>Hinweise zur Durchführung</w:t>
                                  </w:r>
                                  <w:r w:rsidRPr="00077BC7">
                                    <w:t>.</w:t>
                                  </w:r>
                                </w:p>
                                <w:p w:rsidR="004F67E6" w:rsidRDefault="004F67E6" w:rsidP="004F67E6">
                                  <w:pPr>
                                    <w:pStyle w:val="RandleisteTextkrper"/>
                                  </w:pPr>
                                  <w:r w:rsidRPr="000900BE">
                                    <w:t xml:space="preserve">Von den 13 UML Diagrammen wurden 5 für die Dokumentation ausgewählt: </w:t>
                                  </w:r>
                                  <w:r w:rsidRPr="00410E30">
                                    <w:rPr>
                                      <w:rFonts w:ascii="Arial" w:hAnsi="Arial" w:cs="Arial"/>
                                    </w:rPr>
                                    <w:t>Use-Case</w:t>
                                  </w:r>
                                  <w:r w:rsidRPr="000900BE">
                                    <w:t xml:space="preserve">, </w:t>
                                  </w:r>
                                  <w:r w:rsidRPr="00410E30">
                                    <w:rPr>
                                      <w:rFonts w:ascii="Arial" w:hAnsi="Arial" w:cs="Arial"/>
                                    </w:rPr>
                                    <w:t>Activity</w:t>
                                  </w:r>
                                  <w:r w:rsidRPr="000900BE">
                                    <w:t xml:space="preserve">, </w:t>
                                  </w:r>
                                  <w:r w:rsidRPr="00410E30">
                                    <w:rPr>
                                      <w:rFonts w:ascii="Arial" w:hAnsi="Arial" w:cs="Arial"/>
                                    </w:rPr>
                                    <w:t>Class</w:t>
                                  </w:r>
                                  <w:r w:rsidRPr="000900BE">
                                    <w:t xml:space="preserve">, </w:t>
                                  </w:r>
                                  <w:r w:rsidRPr="00410E30">
                                    <w:rPr>
                                      <w:rFonts w:ascii="Arial" w:hAnsi="Arial" w:cs="Arial"/>
                                    </w:rPr>
                                    <w:t>Sequence Di</w:t>
                                  </w:r>
                                  <w:r w:rsidRPr="00410E30">
                                    <w:rPr>
                                      <w:rFonts w:ascii="Arial" w:hAnsi="Arial" w:cs="Arial"/>
                                    </w:rPr>
                                    <w:t>a</w:t>
                                  </w:r>
                                  <w:r w:rsidRPr="00410E30">
                                    <w:rPr>
                                      <w:rFonts w:ascii="Arial" w:hAnsi="Arial" w:cs="Arial"/>
                                    </w:rPr>
                                    <w:t>gram</w:t>
                                  </w:r>
                                  <w:r w:rsidRPr="000900BE">
                                    <w:t xml:space="preserve"> und </w:t>
                                  </w:r>
                                  <w:r w:rsidRPr="00410E30">
                                    <w:rPr>
                                      <w:rFonts w:ascii="Arial" w:hAnsi="Arial" w:cs="Arial"/>
                                    </w:rPr>
                                    <w:t>State Machine</w:t>
                                  </w:r>
                                  <w:r w:rsidRPr="000900BE">
                                    <w:t>. Diese 5 Di</w:t>
                                  </w:r>
                                  <w:r w:rsidRPr="000900BE">
                                    <w:t>a</w:t>
                                  </w:r>
                                  <w:r w:rsidRPr="000900BE">
                                    <w:t>gramme sind mit angemessener Sorgfalt und Detaillierung zu entwickeln, siehe Durchführung.</w:t>
                                  </w:r>
                                </w:p>
                                <w:p w:rsidR="00D82E35" w:rsidRDefault="004F67E6" w:rsidP="004F67E6">
                                  <w:pPr>
                                    <w:pStyle w:val="RandleisteTextkrper"/>
                                    <w:spacing w:after="0"/>
                                  </w:pPr>
                                  <w:r w:rsidRPr="00B87F27">
                                    <w:t xml:space="preserve">Für die Implementierung werden virtuelle Maschinen bereitgestellt (OVA). Die Ver-wendung dieser Arbeitsumgebung ist optional. Die implementierte Software muss jedoch </w:t>
                                  </w:r>
                                  <w:r w:rsidRPr="00B87F27">
                                    <w:rPr>
                                      <w:b/>
                                    </w:rPr>
                                    <w:t>verbindlich</w:t>
                                  </w:r>
                                  <w:r w:rsidRPr="00B87F27">
                                    <w:t xml:space="preserve"> in dieser Umg</w:t>
                                  </w:r>
                                  <w:r w:rsidRPr="00B87F27">
                                    <w:t>e</w:t>
                                  </w:r>
                                  <w:r w:rsidRPr="00B87F27">
                                    <w:t>bung lauffähig sein. Anpassungen an der virtuellen Maschine sind in der Dokume</w:t>
                                  </w:r>
                                  <w:r w:rsidRPr="00B87F27">
                                    <w:t>n</w:t>
                                  </w:r>
                                  <w:r w:rsidRPr="00B87F27">
                                    <w:t>tation aufzuführen (z.B. im Installati</w:t>
                                  </w:r>
                                  <w:r>
                                    <w:t>ons- und Betriebs</w:t>
                                  </w:r>
                                  <w:r w:rsidRPr="00B87F27">
                                    <w:t>handbuch). Die Kontrolle der Abgaben erfolgt in de</w:t>
                                  </w:r>
                                  <w:r>
                                    <w:t>r virtuellen Maschine. Insbeson</w:t>
                                  </w:r>
                                  <w:r w:rsidRPr="00B87F27">
                                    <w:t>dere auf (Web-)Server von Drittanbietern außerhalb der HfTL wird keine Rücksicht genommen.</w:t>
                                  </w:r>
                                </w:p>
                              </w:txbxContent>
                            </wps:txbx>
                            <wps:bodyPr rot="0" vert="horz" wrap="square" lIns="182880" tIns="91440" rIns="18288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5" type="#_x0000_t202" style="position:absolute;margin-left:57pt;margin-top:202.85pt;width:162pt;height:466.25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" o:allowincell="f" fillcolor="#f2f2f2 [3052]" stroked="f" strokecolor="#bfbfbf [2412]">
                      <v:textbox inset="14.4pt,7.2pt,14.4pt,7.2pt">
                        <w:txbxContent>
                          <w:p w:rsidR="003A1F01" w:rsidRDefault="004F67E6" w:rsidP="003A1F01">
                            <w:pPr>
                              <w:pStyle w:val="RandleisteTitel"/>
                            </w:pPr>
                            <w:r>
                              <w:t xml:space="preserve">Weitere </w:t>
                            </w:r>
                            <w:r w:rsidR="003A1F01">
                              <w:t>Hinweise</w:t>
                            </w:r>
                          </w:p>
                          <w:p w:rsidR="004F67E6" w:rsidRDefault="004F67E6" w:rsidP="004F67E6">
                            <w:pPr>
                              <w:pStyle w:val="RandleisteTextkrper"/>
                            </w:pPr>
                            <w:r w:rsidRPr="000900BE">
                              <w:t xml:space="preserve">Der Report aus dem Enterprise </w:t>
                            </w:r>
                            <w:proofErr w:type="spellStart"/>
                            <w:r w:rsidRPr="000900BE">
                              <w:t>Architect</w:t>
                            </w:r>
                            <w:proofErr w:type="spellEnd"/>
                            <w:r w:rsidRPr="000900BE">
                              <w:t xml:space="preserve"> kann für die Dokumentation genutzt werden, muss aber überarbeitet werden. Besonders leere Seiten und Tabellen müssen gelöscht werden.</w:t>
                            </w:r>
                            <w:r w:rsidRPr="00B87F27">
                              <w:t xml:space="preserve"> </w:t>
                            </w:r>
                            <w:r>
                              <w:t xml:space="preserve"> </w:t>
                            </w:r>
                            <w:r w:rsidRPr="00077BC7">
                              <w:t>Die Dokument</w:t>
                            </w:r>
                            <w:r w:rsidRPr="00077BC7">
                              <w:t>a</w:t>
                            </w:r>
                            <w:r w:rsidRPr="00077BC7">
                              <w:t>tion soll auch die Auswer</w:t>
                            </w:r>
                            <w:r>
                              <w:t xml:space="preserve">tung </w:t>
                            </w:r>
                            <w:r w:rsidRPr="00077BC7">
                              <w:t>enthalten</w:t>
                            </w:r>
                            <w:r>
                              <w:t xml:space="preserve">, siehe </w:t>
                            </w:r>
                            <w:r w:rsidRPr="00576B77">
                              <w:rPr>
                                <w:i/>
                              </w:rPr>
                              <w:t>Hinweise zur Durchführung</w:t>
                            </w:r>
                            <w:r w:rsidRPr="00077BC7">
                              <w:t>.</w:t>
                            </w:r>
                          </w:p>
                          <w:p w:rsidR="004F67E6" w:rsidRDefault="004F67E6" w:rsidP="004F67E6">
                            <w:pPr>
                              <w:pStyle w:val="RandleisteTextkrper"/>
                            </w:pPr>
                            <w:r w:rsidRPr="000900BE">
                              <w:t xml:space="preserve">Von den 13 UML Diagrammen wurden 5 für die Dokumentation ausgewählt: </w:t>
                            </w:r>
                            <w:proofErr w:type="spellStart"/>
                            <w:r w:rsidRPr="00410E30">
                              <w:rPr>
                                <w:rFonts w:ascii="Arial" w:hAnsi="Arial" w:cs="Arial"/>
                              </w:rPr>
                              <w:t>Use</w:t>
                            </w:r>
                            <w:proofErr w:type="spellEnd"/>
                            <w:r w:rsidRPr="00410E30">
                              <w:rPr>
                                <w:rFonts w:ascii="Arial" w:hAnsi="Arial" w:cs="Arial"/>
                              </w:rPr>
                              <w:t>-Case</w:t>
                            </w:r>
                            <w:r w:rsidRPr="000900BE">
                              <w:t xml:space="preserve">, </w:t>
                            </w:r>
                            <w:proofErr w:type="spellStart"/>
                            <w:r w:rsidRPr="00410E30">
                              <w:rPr>
                                <w:rFonts w:ascii="Arial" w:hAnsi="Arial" w:cs="Arial"/>
                              </w:rPr>
                              <w:t>Activity</w:t>
                            </w:r>
                            <w:proofErr w:type="spellEnd"/>
                            <w:r w:rsidRPr="000900BE">
                              <w:t xml:space="preserve">, </w:t>
                            </w:r>
                            <w:r w:rsidRPr="00410E30">
                              <w:rPr>
                                <w:rFonts w:ascii="Arial" w:hAnsi="Arial" w:cs="Arial"/>
                              </w:rPr>
                              <w:t>Class</w:t>
                            </w:r>
                            <w:r w:rsidRPr="000900BE">
                              <w:t xml:space="preserve">, </w:t>
                            </w:r>
                            <w:proofErr w:type="spellStart"/>
                            <w:r w:rsidRPr="00410E30">
                              <w:rPr>
                                <w:rFonts w:ascii="Arial" w:hAnsi="Arial" w:cs="Arial"/>
                              </w:rPr>
                              <w:t>Sequence</w:t>
                            </w:r>
                            <w:proofErr w:type="spellEnd"/>
                            <w:r w:rsidRPr="00410E30">
                              <w:rPr>
                                <w:rFonts w:ascii="Arial" w:hAnsi="Arial" w:cs="Arial"/>
                              </w:rPr>
                              <w:t xml:space="preserve"> </w:t>
                            </w:r>
                            <w:proofErr w:type="spellStart"/>
                            <w:r w:rsidRPr="00410E30">
                              <w:rPr>
                                <w:rFonts w:ascii="Arial" w:hAnsi="Arial" w:cs="Arial"/>
                              </w:rPr>
                              <w:t>Di</w:t>
                            </w:r>
                            <w:r w:rsidRPr="00410E30">
                              <w:rPr>
                                <w:rFonts w:ascii="Arial" w:hAnsi="Arial" w:cs="Arial"/>
                              </w:rPr>
                              <w:t>a</w:t>
                            </w:r>
                            <w:r w:rsidRPr="00410E30">
                              <w:rPr>
                                <w:rFonts w:ascii="Arial" w:hAnsi="Arial" w:cs="Arial"/>
                              </w:rPr>
                              <w:t>gram</w:t>
                            </w:r>
                            <w:proofErr w:type="spellEnd"/>
                            <w:r w:rsidRPr="000900BE">
                              <w:t xml:space="preserve"> und </w:t>
                            </w:r>
                            <w:r w:rsidRPr="00410E30">
                              <w:rPr>
                                <w:rFonts w:ascii="Arial" w:hAnsi="Arial" w:cs="Arial"/>
                              </w:rPr>
                              <w:t xml:space="preserve">State </w:t>
                            </w:r>
                            <w:proofErr w:type="spellStart"/>
                            <w:r w:rsidRPr="00410E30">
                              <w:rPr>
                                <w:rFonts w:ascii="Arial" w:hAnsi="Arial" w:cs="Arial"/>
                              </w:rPr>
                              <w:t>Machine</w:t>
                            </w:r>
                            <w:proofErr w:type="spellEnd"/>
                            <w:r w:rsidRPr="000900BE">
                              <w:t>. Diese 5 Di</w:t>
                            </w:r>
                            <w:r w:rsidRPr="000900BE">
                              <w:t>a</w:t>
                            </w:r>
                            <w:r w:rsidRPr="000900BE">
                              <w:t>gramme sind mit angemessener Sorgfalt und Detaillierung zu entwickeln, siehe Durchführung.</w:t>
                            </w:r>
                          </w:p>
                          <w:p w:rsidR="00D82E35" w:rsidRDefault="004F67E6" w:rsidP="004F67E6">
                            <w:pPr>
                              <w:pStyle w:val="RandleisteTextkrper"/>
                              <w:spacing w:after="0"/>
                            </w:pPr>
                            <w:r w:rsidRPr="00B87F27">
                              <w:t xml:space="preserve">Für die Implementierung werden virtuelle Maschinen bereitgestellt (OVA). Die </w:t>
                            </w:r>
                            <w:proofErr w:type="spellStart"/>
                            <w:r w:rsidRPr="00B87F27">
                              <w:t>Ver</w:t>
                            </w:r>
                            <w:proofErr w:type="spellEnd"/>
                            <w:r w:rsidRPr="00B87F27">
                              <w:t xml:space="preserve">-wendung dieser Arbeitsumgebung ist optional. Die implementierte Software muss jedoch </w:t>
                            </w:r>
                            <w:r w:rsidRPr="00B87F27">
                              <w:rPr>
                                <w:b/>
                              </w:rPr>
                              <w:t>verbindlich</w:t>
                            </w:r>
                            <w:r w:rsidRPr="00B87F27">
                              <w:t xml:space="preserve"> in dieser Umg</w:t>
                            </w:r>
                            <w:r w:rsidRPr="00B87F27">
                              <w:t>e</w:t>
                            </w:r>
                            <w:r w:rsidRPr="00B87F27">
                              <w:t>bung lauffähig sein. Anpassungen an der virtuellen Maschine sind in der Dokume</w:t>
                            </w:r>
                            <w:r w:rsidRPr="00B87F27">
                              <w:t>n</w:t>
                            </w:r>
                            <w:r w:rsidRPr="00B87F27">
                              <w:t>tation aufzuführen (z.B. im Installati</w:t>
                            </w:r>
                            <w:r>
                              <w:t>ons- und Betriebs</w:t>
                            </w:r>
                            <w:r w:rsidRPr="00B87F27">
                              <w:t>handbuch). Die Kontrolle der Abgaben erfolgt in de</w:t>
                            </w:r>
                            <w:r>
                              <w:t>r virtuellen Maschine. Insbeson</w:t>
                            </w:r>
                            <w:r w:rsidRPr="00B87F27">
                              <w:t xml:space="preserve">dere auf (Web-)Server von Drittanbietern außerhalb der </w:t>
                            </w:r>
                            <w:proofErr w:type="spellStart"/>
                            <w:r w:rsidRPr="00B87F27">
                              <w:t>HfTL</w:t>
                            </w:r>
                            <w:proofErr w:type="spellEnd"/>
                            <w:r w:rsidRPr="00B87F27">
                              <w:t xml:space="preserve"> wird keine Rücksicht genommen.</w:t>
                            </w:r>
                          </w:p>
                        </w:txbxContent>
                      </v:textbox>
                      <w10:wrap anchorx="page" anchory="page"/>
                    </v:shape>
                  </w:pict>
                </mc:Fallback>
              </mc:AlternateContent>
            </w:r>
            <w:r w:rsidR="00B23BCB">
              <w:rPr>
                <w:noProof/>
                <w:lang w:eastAsia="de-DE"/>
              </w:rPr>
              <w:drawing>
                <wp:anchor distT="0" distB="0" distL="114300" distR="114300" simplePos="0" relativeHeight="251740160" behindDoc="1" locked="0" layoutInCell="1" allowOverlap="1" wp14:anchorId="5A5DEBA5" wp14:editId="60260536">
                  <wp:simplePos x="0" y="0"/>
                  <wp:positionH relativeFrom="column">
                    <wp:posOffset>-61595</wp:posOffset>
                  </wp:positionH>
                  <wp:positionV relativeFrom="paragraph">
                    <wp:posOffset>29210</wp:posOffset>
                  </wp:positionV>
                  <wp:extent cx="2057400" cy="1915472"/>
                  <wp:effectExtent l="0" t="0" r="0" b="8890"/>
                  <wp:wrapNone/>
                  <wp:docPr id="55" name="j017588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0175886.tif"/>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59794" cy="1917700"/>
                          </a:xfrm>
                          <a:prstGeom prst="rect">
                            <a:avLst/>
                          </a:prstGeom>
                        </pic:spPr>
                      </pic:pic>
                    </a:graphicData>
                  </a:graphic>
                  <wp14:sizeRelH relativeFrom="page">
                    <wp14:pctWidth>0</wp14:pctWidth>
                  </wp14:sizeRelH>
                  <wp14:sizeRelV relativeFrom="page">
                    <wp14:pctHeight>0</wp14:pctHeight>
                  </wp14:sizeRelV>
                </wp:anchor>
              </w:drawing>
            </w:r>
            <w:r w:rsidR="000B0D3A" w:rsidRPr="005B5A08">
              <w:rPr>
                <w:noProof/>
                <w:lang w:eastAsia="de-DE"/>
              </w:rPr>
              <mc:AlternateContent>
                <mc:Choice Requires="wps">
                  <w:drawing>
                    <wp:anchor distT="0" distB="0" distL="114300" distR="114300" simplePos="0" relativeHeight="251642880" behindDoc="0" locked="0" layoutInCell="0" allowOverlap="1" wp14:anchorId="2DA2D484" wp14:editId="5ABF9502">
                      <wp:simplePos x="0" y="0"/>
                      <wp:positionH relativeFrom="page">
                        <wp:posOffset>2828925</wp:posOffset>
                      </wp:positionH>
                      <wp:positionV relativeFrom="page">
                        <wp:posOffset>1294765</wp:posOffset>
                      </wp:positionV>
                      <wp:extent cx="4105910" cy="5114925"/>
                      <wp:effectExtent l="0" t="0" r="8890" b="9525"/>
                      <wp:wrapNone/>
                      <wp:docPr id="9"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910" cy="5114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75000"/>
                                        <a:lumOff val="0"/>
                                      </a:schemeClr>
                                    </a:solidFill>
                                    <a:miter lim="800000"/>
                                    <a:headEnd/>
                                    <a:tailEnd/>
                                  </a14:hiddenLine>
                                </a:ext>
                              </a:extLst>
                            </wps:spPr>
                            <wps:txbx>
                              <w:txbxContent>
                                <w:p w:rsidR="004F1942" w:rsidRDefault="004F1942" w:rsidP="007C3A8D">
                                  <w:pPr>
                                    <w:pStyle w:val="KurzartikelgroerTyp"/>
                                    <w:spacing w:after="0" w:line="240" w:lineRule="auto"/>
                                  </w:pPr>
                                  <w:r>
                                    <w:t>1 Hinweis</w:t>
                                  </w:r>
                                </w:p>
                                <w:p w:rsidR="004F1942" w:rsidRDefault="004F1942" w:rsidP="007C3A8D">
                                  <w:pPr>
                                    <w:pStyle w:val="NewsletterTextkrper"/>
                                    <w:spacing w:after="0" w:line="240" w:lineRule="auto"/>
                                    <w:ind w:left="142" w:right="142"/>
                                  </w:pPr>
                                  <w:r>
                                    <w:t>Starten Sie den PC mit Windows und öffnen Sie das Programm Enterprise Architect. Importieren</w:t>
                                  </w:r>
                                  <w:r w:rsidR="00C443D7">
                                    <w:t xml:space="preserve"> </w:t>
                                  </w:r>
                                  <w:r>
                                    <w:t>(</w:t>
                                  </w:r>
                                  <w:r w:rsidRPr="00484DEC">
                                    <w:rPr>
                                      <w:rFonts w:ascii="Courier New" w:hAnsi="Courier New" w:cs="Courier New"/>
                                    </w:rPr>
                                    <w:t>Add Key</w:t>
                                  </w:r>
                                  <w:r>
                                    <w:t xml:space="preserve">) Sie einen EA Academic Schlüssel vom Rechner </w:t>
                                  </w:r>
                                  <w:r w:rsidRPr="00484DEC">
                                    <w:rPr>
                                      <w:rFonts w:ascii="Courier New" w:hAnsi="Courier New" w:cs="Courier New"/>
                                    </w:rPr>
                                    <w:t>\\10.1.100.236\Sparx</w:t>
                                  </w:r>
                                  <w:r>
                                    <w:t>! Legen Sie</w:t>
                                  </w:r>
                                  <w:r w:rsidR="00C443D7">
                                    <w:t xml:space="preserve"> </w:t>
                                  </w:r>
                                  <w:r>
                                    <w:t xml:space="preserve">ein neues Projekt auf dem Netzlaufwerk </w:t>
                                  </w:r>
                                  <w:r w:rsidRPr="00484DEC">
                                    <w:rPr>
                                      <w:rFonts w:ascii="Courier New" w:hAnsi="Courier New" w:cs="Courier New"/>
                                    </w:rPr>
                                    <w:t xml:space="preserve">Z:\ </w:t>
                                  </w:r>
                                  <w:r>
                                    <w:t>an, indem Sie einen aussagekräftigen Namen wählen.</w:t>
                                  </w:r>
                                </w:p>
                                <w:p w:rsidR="004F1942" w:rsidRDefault="004F1942" w:rsidP="004F1942">
                                  <w:pPr>
                                    <w:pStyle w:val="NewsletterTextkrper"/>
                                    <w:spacing w:after="0" w:line="240" w:lineRule="auto"/>
                                    <w:ind w:left="142" w:right="142"/>
                                  </w:pPr>
                                </w:p>
                                <w:p w:rsidR="004F1942" w:rsidRDefault="004F1942" w:rsidP="007C3A8D">
                                  <w:pPr>
                                    <w:pStyle w:val="KurzartikelgroerTyp"/>
                                    <w:spacing w:after="0" w:line="240" w:lineRule="auto"/>
                                  </w:pPr>
                                  <w:r>
                                    <w:t xml:space="preserve">2 </w:t>
                                  </w:r>
                                  <w:proofErr w:type="gramStart"/>
                                  <w:r>
                                    <w:t>Anwendungsfalldiagramm</w:t>
                                  </w:r>
                                  <w:proofErr w:type="gramEnd"/>
                                </w:p>
                                <w:p w:rsidR="004F1942" w:rsidRDefault="004F1942" w:rsidP="007C3A8D">
                                  <w:pPr>
                                    <w:pStyle w:val="NewsletterTextkrper"/>
                                    <w:spacing w:after="0" w:line="240" w:lineRule="auto"/>
                                    <w:ind w:left="142" w:right="142"/>
                                  </w:pPr>
                                  <w:r>
                                    <w:t>Erstellen Sie ein allgemeines Anwendungsfalldiagramm zum Softwaresystem!</w:t>
                                  </w:r>
                                </w:p>
                                <w:p w:rsidR="004F1942" w:rsidRDefault="004F1942" w:rsidP="004F1942">
                                  <w:pPr>
                                    <w:pStyle w:val="NewsletterTextkrper"/>
                                    <w:spacing w:after="0" w:line="240" w:lineRule="auto"/>
                                    <w:ind w:left="142" w:right="142"/>
                                  </w:pPr>
                                  <w:r>
                                    <w:t xml:space="preserve">Erstellen Sie ein Anwendungsfalldiagramm für eine konkrete Situation, z.B. </w:t>
                                  </w:r>
                                  <w:r w:rsidR="00F273A3">
                                    <w:t>„</w:t>
                                  </w:r>
                                  <w:r w:rsidRPr="00F273A3">
                                    <w:rPr>
                                      <w:color w:val="76923C" w:themeColor="accent3" w:themeShade="BF"/>
                                    </w:rPr>
                                    <w:t>Anwe</w:t>
                                  </w:r>
                                  <w:r w:rsidRPr="00F273A3">
                                    <w:rPr>
                                      <w:color w:val="76923C" w:themeColor="accent3" w:themeShade="BF"/>
                                    </w:rPr>
                                    <w:t>n</w:t>
                                  </w:r>
                                  <w:r w:rsidRPr="00F273A3">
                                    <w:rPr>
                                      <w:color w:val="76923C" w:themeColor="accent3" w:themeShade="BF"/>
                                    </w:rPr>
                                    <w:t>dungsfall</w:t>
                                  </w:r>
                                  <w:r w:rsidRPr="002858B4">
                                    <w:rPr>
                                      <w:i/>
                                      <w:color w:val="76923C" w:themeColor="accent3" w:themeShade="BF"/>
                                    </w:rPr>
                                    <w:t xml:space="preserve"> </w:t>
                                  </w:r>
                                  <w:r w:rsidRPr="00F273A3">
                                    <w:rPr>
                                      <w:color w:val="76923C" w:themeColor="accent3" w:themeShade="BF"/>
                                    </w:rPr>
                                    <w:t>1</w:t>
                                  </w:r>
                                  <w:r w:rsidR="00F273A3" w:rsidRPr="00F273A3">
                                    <w:t>“</w:t>
                                  </w:r>
                                  <w:r>
                                    <w:t xml:space="preserve">, oder </w:t>
                                  </w:r>
                                  <w:r w:rsidRPr="00F273A3">
                                    <w:t>„</w:t>
                                  </w:r>
                                  <w:r w:rsidRPr="00F273A3">
                                    <w:rPr>
                                      <w:color w:val="76923C" w:themeColor="accent3" w:themeShade="BF"/>
                                    </w:rPr>
                                    <w:t>Anwendungsfall 2</w:t>
                                  </w:r>
                                  <w:r w:rsidRPr="00F273A3">
                                    <w:t>“</w:t>
                                  </w:r>
                                  <w:r>
                                    <w:t>.</w:t>
                                  </w:r>
                                </w:p>
                                <w:p w:rsidR="004F1942" w:rsidRDefault="004F1942" w:rsidP="004F1942">
                                  <w:pPr>
                                    <w:pStyle w:val="NewsletterTextkrper"/>
                                    <w:spacing w:after="0" w:line="240" w:lineRule="auto"/>
                                    <w:ind w:left="142" w:right="142"/>
                                  </w:pPr>
                                </w:p>
                                <w:p w:rsidR="004F1942" w:rsidRDefault="004F1942" w:rsidP="007C3A8D">
                                  <w:pPr>
                                    <w:pStyle w:val="KurzartikelgroerTyp"/>
                                    <w:spacing w:after="0" w:line="240" w:lineRule="auto"/>
                                  </w:pPr>
                                  <w:r>
                                    <w:t xml:space="preserve">3 </w:t>
                                  </w:r>
                                  <w:proofErr w:type="gramStart"/>
                                  <w:r>
                                    <w:t>Aktivitätsdiagramm</w:t>
                                  </w:r>
                                  <w:proofErr w:type="gramEnd"/>
                                </w:p>
                                <w:p w:rsidR="004F1942" w:rsidRDefault="004F1942" w:rsidP="007C3A8D">
                                  <w:pPr>
                                    <w:pStyle w:val="NewsletterTextkrper"/>
                                    <w:spacing w:after="0" w:line="240" w:lineRule="auto"/>
                                    <w:ind w:left="142" w:right="142"/>
                                  </w:pPr>
                                  <w:r>
                                    <w:t>Erstellen Sie ein Aktivitätsdiagramm für den</w:t>
                                  </w:r>
                                  <w:r w:rsidR="002858B4">
                                    <w:t xml:space="preserve"> konkreten Anwendungsfall von </w:t>
                                  </w:r>
                                  <w:r>
                                    <w:t>2!</w:t>
                                  </w:r>
                                </w:p>
                                <w:p w:rsidR="004F1942" w:rsidRDefault="004F1942" w:rsidP="004F1942">
                                  <w:pPr>
                                    <w:pStyle w:val="NewsletterTextkrper"/>
                                    <w:spacing w:after="0" w:line="240" w:lineRule="auto"/>
                                    <w:ind w:left="142" w:right="142"/>
                                  </w:pPr>
                                </w:p>
                                <w:p w:rsidR="004F1942" w:rsidRDefault="004F1942" w:rsidP="007C3A8D">
                                  <w:pPr>
                                    <w:pStyle w:val="KurzartikelgroerTyp"/>
                                    <w:spacing w:after="0" w:line="240" w:lineRule="auto"/>
                                  </w:pPr>
                                  <w:r>
                                    <w:t xml:space="preserve">4 </w:t>
                                  </w:r>
                                  <w:proofErr w:type="gramStart"/>
                                  <w:r>
                                    <w:t>Klassendiagramm</w:t>
                                  </w:r>
                                  <w:proofErr w:type="gramEnd"/>
                                </w:p>
                                <w:p w:rsidR="004F1942" w:rsidRDefault="004F1942" w:rsidP="007C3A8D">
                                  <w:pPr>
                                    <w:pStyle w:val="NewsletterTextkrper"/>
                                    <w:spacing w:after="0" w:line="240" w:lineRule="auto"/>
                                    <w:ind w:left="142" w:right="142"/>
                                  </w:pPr>
                                  <w:r>
                                    <w:t>Erstellen Sie ein Entitäts-Klassendiagramm zum Szenario! Das Klassendiagramm enthält mindestens 5 Klassen, die in Beziehung zueinander stehen. Die Attribute und Meth</w:t>
                                  </w:r>
                                  <w:r>
                                    <w:t>o</w:t>
                                  </w:r>
                                  <w:r>
                                    <w:t xml:space="preserve">den jeder Klassen werden definiert. Die Beziehungen sind vollständig definiert und enthalten die notwendigen Kardinalitäten. </w:t>
                                  </w:r>
                                </w:p>
                                <w:p w:rsidR="004F1942" w:rsidRDefault="004F1942" w:rsidP="004F1942">
                                  <w:pPr>
                                    <w:pStyle w:val="NewsletterTextkrper"/>
                                    <w:spacing w:after="0" w:line="240" w:lineRule="auto"/>
                                    <w:ind w:left="142" w:right="142"/>
                                  </w:pPr>
                                </w:p>
                                <w:p w:rsidR="004F1942" w:rsidRDefault="004F1942" w:rsidP="007C3A8D">
                                  <w:pPr>
                                    <w:pStyle w:val="KurzartikelgroerTyp"/>
                                    <w:spacing w:after="0" w:line="240" w:lineRule="auto"/>
                                  </w:pPr>
                                  <w:r>
                                    <w:t xml:space="preserve">5 </w:t>
                                  </w:r>
                                  <w:proofErr w:type="gramStart"/>
                                  <w:r>
                                    <w:t>Sequenzdiagramm</w:t>
                                  </w:r>
                                  <w:proofErr w:type="gramEnd"/>
                                </w:p>
                                <w:p w:rsidR="004F1942" w:rsidRDefault="004F1942" w:rsidP="007C3A8D">
                                  <w:pPr>
                                    <w:pStyle w:val="NewsletterTextkrper"/>
                                    <w:spacing w:after="0" w:line="240" w:lineRule="auto"/>
                                    <w:ind w:left="142" w:right="142"/>
                                  </w:pPr>
                                  <w:r>
                                    <w:t>Erstellen Sie ein Sequenzdiagramm für den</w:t>
                                  </w:r>
                                  <w:r w:rsidR="00166DED">
                                    <w:t xml:space="preserve"> konkreten Anwendungsfall von </w:t>
                                  </w:r>
                                  <w:r>
                                    <w:t>2!</w:t>
                                  </w:r>
                                </w:p>
                                <w:p w:rsidR="004F1942" w:rsidRDefault="004F1942" w:rsidP="004F1942">
                                  <w:pPr>
                                    <w:pStyle w:val="NewsletterTextkrper"/>
                                    <w:spacing w:after="0" w:line="240" w:lineRule="auto"/>
                                    <w:ind w:left="142" w:right="142"/>
                                  </w:pPr>
                                </w:p>
                                <w:p w:rsidR="004F1942" w:rsidRDefault="004F1942" w:rsidP="007C3A8D">
                                  <w:pPr>
                                    <w:pStyle w:val="KurzartikelgroerTyp"/>
                                    <w:spacing w:after="0" w:line="240" w:lineRule="auto"/>
                                  </w:pPr>
                                  <w:r>
                                    <w:t xml:space="preserve">6 </w:t>
                                  </w:r>
                                  <w:proofErr w:type="gramStart"/>
                                  <w:r>
                                    <w:t>Zustandsdiagramm</w:t>
                                  </w:r>
                                  <w:proofErr w:type="gramEnd"/>
                                </w:p>
                                <w:p w:rsidR="004F1942" w:rsidRDefault="004F1942" w:rsidP="007C3A8D">
                                  <w:pPr>
                                    <w:pStyle w:val="NewsletterTextkrper"/>
                                    <w:spacing w:after="0" w:line="240" w:lineRule="auto"/>
                                    <w:ind w:left="142" w:right="142"/>
                                  </w:pPr>
                                  <w:r>
                                    <w:t>Erstellen Sie ein Zustandsdiagramm zur Entitätsklasse „</w:t>
                                  </w:r>
                                  <w:r w:rsidRPr="00F46937">
                                    <w:rPr>
                                      <w:color w:val="76923C" w:themeColor="accent3" w:themeShade="BF"/>
                                    </w:rPr>
                                    <w:t>Hauptklasse</w:t>
                                  </w:r>
                                  <w:r>
                                    <w:t>“!</w:t>
                                  </w:r>
                                </w:p>
                                <w:p w:rsidR="004F1942" w:rsidRDefault="004F1942" w:rsidP="007C3A8D">
                                  <w:pPr>
                                    <w:pStyle w:val="NewsletterTextkrper"/>
                                    <w:spacing w:after="0" w:line="240" w:lineRule="auto"/>
                                    <w:ind w:left="142" w:right="142"/>
                                  </w:pPr>
                                </w:p>
                                <w:p w:rsidR="004F1942" w:rsidRDefault="004F1942" w:rsidP="007C3A8D">
                                  <w:pPr>
                                    <w:pStyle w:val="KurzartikelgroerTyp"/>
                                    <w:spacing w:after="0" w:line="240" w:lineRule="auto"/>
                                  </w:pPr>
                                  <w:r>
                                    <w:t>Auswertung</w:t>
                                  </w:r>
                                </w:p>
                                <w:p w:rsidR="004F1942" w:rsidRDefault="004F1942" w:rsidP="007C3A8D">
                                  <w:pPr>
                                    <w:pStyle w:val="NewsletterTextkrper"/>
                                    <w:spacing w:after="0" w:line="240" w:lineRule="auto"/>
                                    <w:ind w:left="142" w:right="142"/>
                                  </w:pPr>
                                  <w:r>
                                    <w:t>1. Stellen Sie die Eigenschaften der Diagramme gegenüber! Gehen Sie dabei darauf ein, was in den Diagrammen dargestellt wird und welche Aspekte i</w:t>
                                  </w:r>
                                  <w:r w:rsidR="00F46937">
                                    <w:t>n Bezug auf die anderen Diagram</w:t>
                                  </w:r>
                                  <w:r>
                                    <w:t>me nicht ersichtlich sind! Nutzen Sie dazu eine Tabelle!</w:t>
                                  </w:r>
                                </w:p>
                                <w:p w:rsidR="004F1942" w:rsidRDefault="004F1942" w:rsidP="004F1942">
                                  <w:pPr>
                                    <w:pStyle w:val="NewsletterTextkrper"/>
                                    <w:spacing w:after="0" w:line="240" w:lineRule="auto"/>
                                    <w:ind w:left="142" w:right="142"/>
                                  </w:pPr>
                                  <w:r>
                                    <w:t>2. Welches Diagramm muss innerhalb des Designprozesses</w:t>
                                  </w:r>
                                  <w:r w:rsidR="00F46937">
                                    <w:t xml:space="preserve"> der Software konkretisiert wer</w:t>
                                  </w:r>
                                  <w:r>
                                    <w:t>den?</w:t>
                                  </w:r>
                                </w:p>
                                <w:p w:rsidR="00E0311F" w:rsidRDefault="004F1942" w:rsidP="004F1942">
                                  <w:pPr>
                                    <w:pStyle w:val="NewsletterTextkrper"/>
                                    <w:spacing w:after="0" w:line="240" w:lineRule="auto"/>
                                    <w:ind w:left="142" w:right="142"/>
                                  </w:pPr>
                                  <w:r>
                                    <w:t>3. Wie unterstützt der EA bei der Erstellung der UML Diagramme? Nennen Sie minde</w:t>
                                  </w:r>
                                  <w:r>
                                    <w:t>s</w:t>
                                  </w:r>
                                  <w:r>
                                    <w:t>tens drei Beispiele, die Ihnen besonders aufgefallen sind!</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3" o:spid="_x0000_s1046" type="#_x0000_t202" style="position:absolute;margin-left:222.75pt;margin-top:101.95pt;width:323.3pt;height:402.7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" o:allowincell="f" filled="f" stroked="f" strokecolor="#bfbfbf [2412]">
                      <v:textbox inset="3.6pt,,3.6pt">
                        <w:txbxContent>
                          <w:p w:rsidR="004F1942" w:rsidRDefault="004F1942" w:rsidP="007C3A8D">
                            <w:pPr>
                              <w:pStyle w:val="KurzartikelgroerTyp"/>
                              <w:spacing w:after="0" w:line="240" w:lineRule="auto"/>
                            </w:pPr>
                            <w:r>
                              <w:t>1 Hinweis</w:t>
                            </w:r>
                          </w:p>
                          <w:p w:rsidR="004F1942" w:rsidRDefault="004F1942" w:rsidP="007C3A8D">
                            <w:pPr>
                              <w:pStyle w:val="NewsletterTextkrper"/>
                              <w:spacing w:after="0" w:line="240" w:lineRule="auto"/>
                              <w:ind w:left="142" w:right="142"/>
                            </w:pPr>
                            <w:r>
                              <w:t xml:space="preserve">Starten Sie den PC mit Windows und öffnen Sie das Programm Enterprise </w:t>
                            </w:r>
                            <w:proofErr w:type="spellStart"/>
                            <w:r>
                              <w:t>Architect</w:t>
                            </w:r>
                            <w:proofErr w:type="spellEnd"/>
                            <w:r>
                              <w:t>. Importieren</w:t>
                            </w:r>
                            <w:r w:rsidR="00C443D7">
                              <w:t xml:space="preserve"> </w:t>
                            </w:r>
                            <w:r>
                              <w:t>(</w:t>
                            </w:r>
                            <w:r w:rsidRPr="00484DEC">
                              <w:rPr>
                                <w:rFonts w:ascii="Courier New" w:hAnsi="Courier New" w:cs="Courier New"/>
                              </w:rPr>
                              <w:t>Add Key</w:t>
                            </w:r>
                            <w:r>
                              <w:t xml:space="preserve">) Sie einen EA Academic Schlüssel vom Rechner </w:t>
                            </w:r>
                            <w:r w:rsidRPr="00484DEC">
                              <w:rPr>
                                <w:rFonts w:ascii="Courier New" w:hAnsi="Courier New" w:cs="Courier New"/>
                              </w:rPr>
                              <w:t>\\10.1.100.236\Sparx</w:t>
                            </w:r>
                            <w:r>
                              <w:t>! Legen Sie</w:t>
                            </w:r>
                            <w:r w:rsidR="00C443D7">
                              <w:t xml:space="preserve"> </w:t>
                            </w:r>
                            <w:r>
                              <w:t xml:space="preserve">ein neues Projekt auf dem Netzlaufwerk </w:t>
                            </w:r>
                            <w:r w:rsidRPr="00484DEC">
                              <w:rPr>
                                <w:rFonts w:ascii="Courier New" w:hAnsi="Courier New" w:cs="Courier New"/>
                              </w:rPr>
                              <w:t xml:space="preserve">Z:\ </w:t>
                            </w:r>
                            <w:r>
                              <w:t>an, indem Sie einen aussagekräftigen Namen wählen.</w:t>
                            </w:r>
                          </w:p>
                          <w:p w:rsidR="004F1942" w:rsidRDefault="004F1942" w:rsidP="004F1942">
                            <w:pPr>
                              <w:pStyle w:val="NewsletterTextkrper"/>
                              <w:spacing w:after="0" w:line="240" w:lineRule="auto"/>
                              <w:ind w:left="142" w:right="142"/>
                            </w:pPr>
                          </w:p>
                          <w:p w:rsidR="004F1942" w:rsidRDefault="004F1942" w:rsidP="007C3A8D">
                            <w:pPr>
                              <w:pStyle w:val="KurzartikelgroerTyp"/>
                              <w:spacing w:after="0" w:line="240" w:lineRule="auto"/>
                            </w:pPr>
                            <w:r>
                              <w:t xml:space="preserve">2 </w:t>
                            </w:r>
                            <w:proofErr w:type="gramStart"/>
                            <w:r>
                              <w:t>Anwendungsfalldiagramm</w:t>
                            </w:r>
                            <w:proofErr w:type="gramEnd"/>
                          </w:p>
                          <w:p w:rsidR="004F1942" w:rsidRDefault="004F1942" w:rsidP="007C3A8D">
                            <w:pPr>
                              <w:pStyle w:val="NewsletterTextkrper"/>
                              <w:spacing w:after="0" w:line="240" w:lineRule="auto"/>
                              <w:ind w:left="142" w:right="142"/>
                            </w:pPr>
                            <w:r>
                              <w:t>Erstellen Sie ein allgemeines Anwendungsfalldiagramm zum Softwaresystem!</w:t>
                            </w:r>
                          </w:p>
                          <w:p w:rsidR="004F1942" w:rsidRDefault="004F1942" w:rsidP="004F1942">
                            <w:pPr>
                              <w:pStyle w:val="NewsletterTextkrper"/>
                              <w:spacing w:after="0" w:line="240" w:lineRule="auto"/>
                              <w:ind w:left="142" w:right="142"/>
                            </w:pPr>
                            <w:r>
                              <w:t xml:space="preserve">Erstellen Sie ein Anwendungsfalldiagramm für eine konkrete Situation, z.B. </w:t>
                            </w:r>
                            <w:r w:rsidR="00F273A3">
                              <w:t>„</w:t>
                            </w:r>
                            <w:r w:rsidRPr="00F273A3">
                              <w:rPr>
                                <w:color w:val="76923C" w:themeColor="accent3" w:themeShade="BF"/>
                              </w:rPr>
                              <w:t>Anwe</w:t>
                            </w:r>
                            <w:r w:rsidRPr="00F273A3">
                              <w:rPr>
                                <w:color w:val="76923C" w:themeColor="accent3" w:themeShade="BF"/>
                              </w:rPr>
                              <w:t>n</w:t>
                            </w:r>
                            <w:r w:rsidRPr="00F273A3">
                              <w:rPr>
                                <w:color w:val="76923C" w:themeColor="accent3" w:themeShade="BF"/>
                              </w:rPr>
                              <w:t>dungsfall</w:t>
                            </w:r>
                            <w:r w:rsidRPr="002858B4">
                              <w:rPr>
                                <w:i/>
                                <w:color w:val="76923C" w:themeColor="accent3" w:themeShade="BF"/>
                              </w:rPr>
                              <w:t xml:space="preserve"> </w:t>
                            </w:r>
                            <w:r w:rsidRPr="00F273A3">
                              <w:rPr>
                                <w:color w:val="76923C" w:themeColor="accent3" w:themeShade="BF"/>
                              </w:rPr>
                              <w:t>1</w:t>
                            </w:r>
                            <w:r w:rsidR="00F273A3" w:rsidRPr="00F273A3">
                              <w:t>“</w:t>
                            </w:r>
                            <w:r>
                              <w:t xml:space="preserve">, oder </w:t>
                            </w:r>
                            <w:r w:rsidRPr="00F273A3">
                              <w:t>„</w:t>
                            </w:r>
                            <w:r w:rsidRPr="00F273A3">
                              <w:rPr>
                                <w:color w:val="76923C" w:themeColor="accent3" w:themeShade="BF"/>
                              </w:rPr>
                              <w:t>Anwendungsfall 2</w:t>
                            </w:r>
                            <w:r w:rsidRPr="00F273A3">
                              <w:t>“</w:t>
                            </w:r>
                            <w:r>
                              <w:t>.</w:t>
                            </w:r>
                          </w:p>
                          <w:p w:rsidR="004F1942" w:rsidRDefault="004F1942" w:rsidP="004F1942">
                            <w:pPr>
                              <w:pStyle w:val="NewsletterTextkrper"/>
                              <w:spacing w:after="0" w:line="240" w:lineRule="auto"/>
                              <w:ind w:left="142" w:right="142"/>
                            </w:pPr>
                          </w:p>
                          <w:p w:rsidR="004F1942" w:rsidRDefault="004F1942" w:rsidP="007C3A8D">
                            <w:pPr>
                              <w:pStyle w:val="KurzartikelgroerTyp"/>
                              <w:spacing w:after="0" w:line="240" w:lineRule="auto"/>
                            </w:pPr>
                            <w:r>
                              <w:t xml:space="preserve">3 </w:t>
                            </w:r>
                            <w:proofErr w:type="gramStart"/>
                            <w:r>
                              <w:t>Aktivitätsdiagramm</w:t>
                            </w:r>
                            <w:proofErr w:type="gramEnd"/>
                          </w:p>
                          <w:p w:rsidR="004F1942" w:rsidRDefault="004F1942" w:rsidP="007C3A8D">
                            <w:pPr>
                              <w:pStyle w:val="NewsletterTextkrper"/>
                              <w:spacing w:after="0" w:line="240" w:lineRule="auto"/>
                              <w:ind w:left="142" w:right="142"/>
                            </w:pPr>
                            <w:r>
                              <w:t>Erstellen Sie ein Aktivitätsdiagramm für den</w:t>
                            </w:r>
                            <w:r w:rsidR="002858B4">
                              <w:t xml:space="preserve"> konkreten Anwendungsfall von </w:t>
                            </w:r>
                            <w:r>
                              <w:t>2!</w:t>
                            </w:r>
                          </w:p>
                          <w:p w:rsidR="004F1942" w:rsidRDefault="004F1942" w:rsidP="004F1942">
                            <w:pPr>
                              <w:pStyle w:val="NewsletterTextkrper"/>
                              <w:spacing w:after="0" w:line="240" w:lineRule="auto"/>
                              <w:ind w:left="142" w:right="142"/>
                            </w:pPr>
                          </w:p>
                          <w:p w:rsidR="004F1942" w:rsidRDefault="004F1942" w:rsidP="007C3A8D">
                            <w:pPr>
                              <w:pStyle w:val="KurzartikelgroerTyp"/>
                              <w:spacing w:after="0" w:line="240" w:lineRule="auto"/>
                            </w:pPr>
                            <w:r>
                              <w:t xml:space="preserve">4 </w:t>
                            </w:r>
                            <w:proofErr w:type="gramStart"/>
                            <w:r>
                              <w:t>Klassendiagramm</w:t>
                            </w:r>
                            <w:proofErr w:type="gramEnd"/>
                          </w:p>
                          <w:p w:rsidR="004F1942" w:rsidRDefault="004F1942" w:rsidP="007C3A8D">
                            <w:pPr>
                              <w:pStyle w:val="NewsletterTextkrper"/>
                              <w:spacing w:after="0" w:line="240" w:lineRule="auto"/>
                              <w:ind w:left="142" w:right="142"/>
                            </w:pPr>
                            <w:r>
                              <w:t>Erstellen Sie ein Entitäts-Klassendiagramm zum Szenario! Das Klassendiagramm enthält mindestens 5 Klassen, die in Beziehung zueinander stehen. Die Attribute und Meth</w:t>
                            </w:r>
                            <w:r>
                              <w:t>o</w:t>
                            </w:r>
                            <w:r>
                              <w:t xml:space="preserve">den jeder Klassen werden definiert. Die Beziehungen sind vollständig definiert und enthalten die notwendigen </w:t>
                            </w:r>
                            <w:proofErr w:type="spellStart"/>
                            <w:r>
                              <w:t>Kardinalitäten</w:t>
                            </w:r>
                            <w:proofErr w:type="spellEnd"/>
                            <w:r>
                              <w:t xml:space="preserve">. </w:t>
                            </w:r>
                          </w:p>
                          <w:p w:rsidR="004F1942" w:rsidRDefault="004F1942" w:rsidP="004F1942">
                            <w:pPr>
                              <w:pStyle w:val="NewsletterTextkrper"/>
                              <w:spacing w:after="0" w:line="240" w:lineRule="auto"/>
                              <w:ind w:left="142" w:right="142"/>
                            </w:pPr>
                          </w:p>
                          <w:p w:rsidR="004F1942" w:rsidRDefault="004F1942" w:rsidP="007C3A8D">
                            <w:pPr>
                              <w:pStyle w:val="KurzartikelgroerTyp"/>
                              <w:spacing w:after="0" w:line="240" w:lineRule="auto"/>
                            </w:pPr>
                            <w:r>
                              <w:t xml:space="preserve">5 </w:t>
                            </w:r>
                            <w:proofErr w:type="gramStart"/>
                            <w:r>
                              <w:t>Sequenzdiagramm</w:t>
                            </w:r>
                            <w:proofErr w:type="gramEnd"/>
                          </w:p>
                          <w:p w:rsidR="004F1942" w:rsidRDefault="004F1942" w:rsidP="007C3A8D">
                            <w:pPr>
                              <w:pStyle w:val="NewsletterTextkrper"/>
                              <w:spacing w:after="0" w:line="240" w:lineRule="auto"/>
                              <w:ind w:left="142" w:right="142"/>
                            </w:pPr>
                            <w:r>
                              <w:t>Erstellen Sie ein Sequenzdiagramm für den</w:t>
                            </w:r>
                            <w:r w:rsidR="00166DED">
                              <w:t xml:space="preserve"> konkreten Anwendungsfall von </w:t>
                            </w:r>
                            <w:r>
                              <w:t>2!</w:t>
                            </w:r>
                          </w:p>
                          <w:p w:rsidR="004F1942" w:rsidRDefault="004F1942" w:rsidP="004F1942">
                            <w:pPr>
                              <w:pStyle w:val="NewsletterTextkrper"/>
                              <w:spacing w:after="0" w:line="240" w:lineRule="auto"/>
                              <w:ind w:left="142" w:right="142"/>
                            </w:pPr>
                          </w:p>
                          <w:p w:rsidR="004F1942" w:rsidRDefault="004F1942" w:rsidP="007C3A8D">
                            <w:pPr>
                              <w:pStyle w:val="KurzartikelgroerTyp"/>
                              <w:spacing w:after="0" w:line="240" w:lineRule="auto"/>
                            </w:pPr>
                            <w:r>
                              <w:t xml:space="preserve">6 </w:t>
                            </w:r>
                            <w:proofErr w:type="gramStart"/>
                            <w:r>
                              <w:t>Zustandsdiagramm</w:t>
                            </w:r>
                            <w:proofErr w:type="gramEnd"/>
                          </w:p>
                          <w:p w:rsidR="004F1942" w:rsidRDefault="004F1942" w:rsidP="007C3A8D">
                            <w:pPr>
                              <w:pStyle w:val="NewsletterTextkrper"/>
                              <w:spacing w:after="0" w:line="240" w:lineRule="auto"/>
                              <w:ind w:left="142" w:right="142"/>
                            </w:pPr>
                            <w:r>
                              <w:t>Erstellen Sie ein Zustandsdiagramm zur Entitätsklasse „</w:t>
                            </w:r>
                            <w:r w:rsidRPr="00F46937">
                              <w:rPr>
                                <w:color w:val="76923C" w:themeColor="accent3" w:themeShade="BF"/>
                              </w:rPr>
                              <w:t>Hauptklasse</w:t>
                            </w:r>
                            <w:r>
                              <w:t>“!</w:t>
                            </w:r>
                          </w:p>
                          <w:p w:rsidR="004F1942" w:rsidRDefault="004F1942" w:rsidP="007C3A8D">
                            <w:pPr>
                              <w:pStyle w:val="NewsletterTextkrper"/>
                              <w:spacing w:after="0" w:line="240" w:lineRule="auto"/>
                              <w:ind w:left="142" w:right="142"/>
                            </w:pPr>
                          </w:p>
                          <w:p w:rsidR="004F1942" w:rsidRDefault="004F1942" w:rsidP="007C3A8D">
                            <w:pPr>
                              <w:pStyle w:val="KurzartikelgroerTyp"/>
                              <w:spacing w:after="0" w:line="240" w:lineRule="auto"/>
                            </w:pPr>
                            <w:r>
                              <w:t>Auswertung</w:t>
                            </w:r>
                          </w:p>
                          <w:p w:rsidR="004F1942" w:rsidRDefault="004F1942" w:rsidP="007C3A8D">
                            <w:pPr>
                              <w:pStyle w:val="NewsletterTextkrper"/>
                              <w:spacing w:after="0" w:line="240" w:lineRule="auto"/>
                              <w:ind w:left="142" w:right="142"/>
                            </w:pPr>
                            <w:r>
                              <w:t>1. Stellen Sie die Eigenschaften der Diagramme gegenüber! Gehen Sie dabei darauf ein, was in den Diagrammen dargestellt wird und welche Aspekte i</w:t>
                            </w:r>
                            <w:r w:rsidR="00F46937">
                              <w:t>n Bezug auf die anderen Diagram</w:t>
                            </w:r>
                            <w:r>
                              <w:t>me nicht ersichtlich sind! Nutzen Sie dazu eine Tabelle!</w:t>
                            </w:r>
                          </w:p>
                          <w:p w:rsidR="004F1942" w:rsidRDefault="004F1942" w:rsidP="004F1942">
                            <w:pPr>
                              <w:pStyle w:val="NewsletterTextkrper"/>
                              <w:spacing w:after="0" w:line="240" w:lineRule="auto"/>
                              <w:ind w:left="142" w:right="142"/>
                            </w:pPr>
                            <w:r>
                              <w:t>2. Welches Diagramm muss innerhalb des Designprozesses</w:t>
                            </w:r>
                            <w:r w:rsidR="00F46937">
                              <w:t xml:space="preserve"> der Software konkretisiert wer</w:t>
                            </w:r>
                            <w:r>
                              <w:t>den?</w:t>
                            </w:r>
                          </w:p>
                          <w:p w:rsidR="00E0311F" w:rsidRDefault="004F1942" w:rsidP="004F1942">
                            <w:pPr>
                              <w:pStyle w:val="NewsletterTextkrper"/>
                              <w:spacing w:after="0" w:line="240" w:lineRule="auto"/>
                              <w:ind w:left="142" w:right="142"/>
                            </w:pPr>
                            <w:r>
                              <w:t>3. Wie unterstützt der EA bei der Erstellung der UML Diagramme? Nennen Sie minde</w:t>
                            </w:r>
                            <w:r>
                              <w:t>s</w:t>
                            </w:r>
                            <w:r>
                              <w:t>tens drei Beispiele, die Ihnen besonders aufgefallen sind!</w:t>
                            </w:r>
                          </w:p>
                        </w:txbxContent>
                      </v:textbox>
                      <w10:wrap anchorx="page" anchory="page"/>
                    </v:shape>
                  </w:pict>
                </mc:Fallback>
              </mc:AlternateContent>
            </w:r>
            <w:r w:rsidR="000B0D3A" w:rsidRPr="005B5A08">
              <w:rPr>
                <w:noProof/>
                <w:lang w:eastAsia="de-DE"/>
              </w:rPr>
              <mc:AlternateContent>
                <mc:Choice Requires="wps">
                  <w:drawing>
                    <wp:anchor distT="0" distB="0" distL="114300" distR="114300" simplePos="0" relativeHeight="251728896" behindDoc="0" locked="1" layoutInCell="0" allowOverlap="1" wp14:anchorId="4C3A5117" wp14:editId="7445CE52">
                      <wp:simplePos x="0" y="0"/>
                      <wp:positionH relativeFrom="page">
                        <wp:posOffset>725805</wp:posOffset>
                      </wp:positionH>
                      <wp:positionV relativeFrom="page">
                        <wp:posOffset>8475345</wp:posOffset>
                      </wp:positionV>
                      <wp:extent cx="2057400" cy="274320"/>
                      <wp:effectExtent l="0" t="0" r="0" b="0"/>
                      <wp:wrapNone/>
                      <wp:docPr id="6" name="Rectangle 4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274320"/>
                              </a:xfrm>
                              <a:prstGeom prst="rect">
                                <a:avLst/>
                              </a:prstGeom>
                              <a:solidFill>
                                <a:srgbClr val="C3D6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4" o:spid="_x0000_s1026" style="position:absolute;margin-left:57.15pt;margin-top:667.35pt;width:162pt;height:21.6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" o:allowincell="f" fillcolor="#c3d69b" stroked="f">
                      <w10:wrap anchorx="page" anchory="page"/>
                      <w10:anchorlock/>
                    </v:rect>
                  </w:pict>
                </mc:Fallback>
              </mc:AlternateContent>
            </w:r>
            <w:r w:rsidR="00340E35" w:rsidRPr="005B5A08">
              <w:rPr>
                <w:noProof/>
                <w:lang w:eastAsia="de-DE"/>
              </w:rPr>
              <mc:AlternateContent>
                <mc:Choice Requires="wps">
                  <w:drawing>
                    <wp:anchor distT="0" distB="0" distL="114300" distR="114300" simplePos="0" relativeHeight="251723776" behindDoc="0" locked="1" layoutInCell="0" allowOverlap="1" wp14:anchorId="3509205E" wp14:editId="3A2B844D">
                      <wp:simplePos x="0" y="0"/>
                      <wp:positionH relativeFrom="page">
                        <wp:posOffset>721995</wp:posOffset>
                      </wp:positionH>
                      <wp:positionV relativeFrom="page">
                        <wp:posOffset>723900</wp:posOffset>
                      </wp:positionV>
                      <wp:extent cx="2057400" cy="457200"/>
                      <wp:effectExtent l="0" t="0" r="1905" b="0"/>
                      <wp:wrapNone/>
                      <wp:docPr id="10" name="Rectangle 4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57200"/>
                              </a:xfrm>
                              <a:prstGeom prst="rect">
                                <a:avLst/>
                              </a:prstGeom>
                              <a:solidFill>
                                <a:srgbClr val="C3D69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311F" w:rsidRDefault="009006AF">
                                  <w:pPr>
                                    <w:pStyle w:val="Seitenzahllinks"/>
                                  </w:pPr>
                                  <w:r>
                                    <w:fldChar w:fldCharType="begin"/>
                                  </w:r>
                                  <w:r>
                                    <w:instrText xml:space="preserve"> PAGE  \* MERGEFORMAT </w:instrText>
                                  </w:r>
                                  <w:r>
                                    <w:fldChar w:fldCharType="separate"/>
                                  </w:r>
                                  <w:r w:rsidR="00375157">
                                    <w:rPr>
                                      <w:noProof/>
                                    </w:rPr>
                                    <w:t>4</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6" o:spid="_x0000_s1047" style="position:absolute;margin-left:56.85pt;margin-top:57pt;width:162pt;height:36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" o:allowincell="f" fillcolor="#c3d69b" stroked="f">
                      <v:textbox>
                        <w:txbxContent>
                          <w:p w:rsidR="00E0311F" w:rsidRDefault="009006AF">
                            <w:pPr>
                              <w:pStyle w:val="Seitenzahllinks"/>
                            </w:pPr>
                            <w:r>
                              <w:fldChar w:fldCharType="begin"/>
                            </w:r>
                            <w:r>
                              <w:instrText xml:space="preserve"> PAGE  \* MERGEFORMAT </w:instrText>
                            </w:r>
                            <w:r>
                              <w:fldChar w:fldCharType="separate"/>
                            </w:r>
                            <w:r w:rsidR="00375157">
                              <w:rPr>
                                <w:noProof/>
                              </w:rPr>
                              <w:t>4</w:t>
                            </w:r>
                            <w:r>
                              <w:fldChar w:fldCharType="end"/>
                            </w:r>
                          </w:p>
                        </w:txbxContent>
                      </v:textbox>
                      <w10:wrap anchorx="page" anchory="page"/>
                      <w10:anchorlock/>
                    </v:rect>
                  </w:pict>
                </mc:Fallback>
              </mc:AlternateContent>
            </w:r>
          </w:p>
        </w:tc>
        <w:tc>
          <w:tcPr>
            <w:tcW w:w="6504" w:type="dxa"/>
            <w:gridSpan w:val="2"/>
            <w:shd w:val="clear" w:color="auto" w:fill="auto"/>
            <w:vAlign w:val="bottom"/>
          </w:tcPr>
          <w:p w:rsidR="00E0311F" w:rsidRPr="005B5A08" w:rsidRDefault="003A1F01">
            <w:pPr>
              <w:pStyle w:val="berschrift4"/>
              <w:outlineLvl w:val="3"/>
            </w:pPr>
            <w:r>
              <w:t>Hinweise zur Durchführung</w:t>
            </w:r>
          </w:p>
        </w:tc>
      </w:tr>
      <w:tr w:rsidR="00E0311F" w:rsidRPr="005B5A08">
        <w:trPr>
          <w:trHeight w:hRule="exact" w:val="2403"/>
          <w:jc w:val="center"/>
        </w:trPr>
        <w:tc>
          <w:tcPr>
            <w:tcW w:w="3216" w:type="dxa"/>
            <w:vMerge/>
            <w:shd w:val="clear" w:color="auto" w:fill="auto"/>
          </w:tcPr>
          <w:p w:rsidR="00E0311F" w:rsidRPr="005B5A08" w:rsidRDefault="00E0311F">
            <w:pPr>
              <w:pStyle w:val="berschrift4"/>
              <w:outlineLvl w:val="3"/>
            </w:pPr>
          </w:p>
        </w:tc>
        <w:tc>
          <w:tcPr>
            <w:tcW w:w="6504" w:type="dxa"/>
            <w:gridSpan w:val="2"/>
            <w:shd w:val="clear" w:color="auto" w:fill="auto"/>
          </w:tcPr>
          <w:p w:rsidR="00E0311F" w:rsidRPr="005B5A08" w:rsidRDefault="00E0311F"/>
        </w:tc>
      </w:tr>
      <w:tr w:rsidR="00E0311F" w:rsidRPr="005B5A08" w:rsidTr="000B0D3A">
        <w:trPr>
          <w:trHeight w:hRule="exact" w:val="6363"/>
          <w:jc w:val="center"/>
        </w:trPr>
        <w:tc>
          <w:tcPr>
            <w:tcW w:w="3216" w:type="dxa"/>
            <w:vMerge/>
            <w:shd w:val="clear" w:color="auto" w:fill="auto"/>
          </w:tcPr>
          <w:p w:rsidR="00E0311F" w:rsidRPr="005B5A08" w:rsidRDefault="00E0311F">
            <w:pPr>
              <w:pStyle w:val="berschrift4"/>
              <w:outlineLvl w:val="3"/>
              <w:rPr>
                <w:noProof/>
              </w:rPr>
            </w:pPr>
          </w:p>
        </w:tc>
        <w:tc>
          <w:tcPr>
            <w:tcW w:w="6504" w:type="dxa"/>
            <w:gridSpan w:val="2"/>
            <w:shd w:val="clear" w:color="auto" w:fill="auto"/>
            <w:vAlign w:val="bottom"/>
          </w:tcPr>
          <w:p w:rsidR="00E0311F" w:rsidRPr="005B5A08" w:rsidRDefault="00615DD5">
            <w:pPr>
              <w:pStyle w:val="berschrift4"/>
              <w:outlineLvl w:val="3"/>
            </w:pPr>
            <w:r>
              <w:t>Achten Sie auf ihr Team!</w:t>
            </w:r>
          </w:p>
        </w:tc>
      </w:tr>
      <w:tr w:rsidR="00E0311F" w:rsidRPr="005B5A08">
        <w:trPr>
          <w:trHeight w:hRule="exact" w:val="2088"/>
          <w:jc w:val="center"/>
        </w:trPr>
        <w:tc>
          <w:tcPr>
            <w:tcW w:w="3216" w:type="dxa"/>
            <w:vMerge/>
            <w:shd w:val="clear" w:color="auto" w:fill="auto"/>
            <w:vAlign w:val="bottom"/>
          </w:tcPr>
          <w:p w:rsidR="00E0311F" w:rsidRPr="005B5A08" w:rsidRDefault="00E0311F">
            <w:pPr>
              <w:pStyle w:val="berschrift4"/>
              <w:outlineLvl w:val="3"/>
            </w:pPr>
          </w:p>
        </w:tc>
        <w:tc>
          <w:tcPr>
            <w:tcW w:w="6504" w:type="dxa"/>
            <w:gridSpan w:val="2"/>
            <w:shd w:val="clear" w:color="auto" w:fill="auto"/>
          </w:tcPr>
          <w:p w:rsidR="00E0311F" w:rsidRPr="005B5A08" w:rsidRDefault="00E0311F"/>
        </w:tc>
      </w:tr>
    </w:tbl>
    <w:p w:rsidR="00F8338F" w:rsidRDefault="00F8338F">
      <w:pPr>
        <w:spacing w:after="200" w:line="276" w:lineRule="auto"/>
      </w:pPr>
    </w:p>
    <w:p w:rsidR="00F8338F" w:rsidRDefault="00F8338F">
      <w:pPr>
        <w:spacing w:after="200" w:line="276" w:lineRule="auto"/>
      </w:pPr>
      <w:r>
        <w:br w:type="page"/>
      </w:r>
    </w:p>
    <w:tbl>
      <w:tblPr>
        <w:tblStyle w:val="Tabellenraster"/>
        <w:tblpPr w:leftFromText="187" w:rightFromText="187" w:vertAnchor="page" w:horzAnchor="page" w:tblpXSpec="center" w:tblpY="1139"/>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left w:w="144" w:type="dxa"/>
          <w:bottom w:w="14" w:type="dxa"/>
          <w:right w:w="144" w:type="dxa"/>
        </w:tblCellMar>
        <w:tblLook w:val="04A0" w:firstRow="1" w:lastRow="0" w:firstColumn="1" w:lastColumn="0" w:noHBand="0" w:noVBand="1"/>
      </w:tblPr>
      <w:tblGrid>
        <w:gridCol w:w="9498"/>
      </w:tblGrid>
      <w:tr w:rsidR="00A875EF" w:rsidRPr="00AE4029" w:rsidTr="00A875EF">
        <w:trPr>
          <w:trHeight w:hRule="exact" w:val="576"/>
        </w:trPr>
        <w:tc>
          <w:tcPr>
            <w:tcW w:w="9498" w:type="dxa"/>
            <w:shd w:val="clear" w:color="auto" w:fill="auto"/>
            <w:vAlign w:val="bottom"/>
          </w:tcPr>
          <w:p w:rsidR="00A875EF" w:rsidRPr="004C450C" w:rsidRDefault="00A875EF" w:rsidP="00C64F87">
            <w:pPr>
              <w:jc w:val="right"/>
            </w:pPr>
            <w:r w:rsidRPr="00DF0955">
              <w:rPr>
                <w:noProof/>
                <w:lang w:eastAsia="de-DE"/>
              </w:rPr>
              <w:lastRenderedPageBreak/>
              <w:drawing>
                <wp:anchor distT="0" distB="0" distL="114300" distR="114300" simplePos="0" relativeHeight="251757568" behindDoc="0" locked="0" layoutInCell="1" allowOverlap="1" wp14:anchorId="1DA535D4" wp14:editId="660EC541">
                  <wp:simplePos x="914400" y="9410700"/>
                  <wp:positionH relativeFrom="margin">
                    <wp:posOffset>71120</wp:posOffset>
                  </wp:positionH>
                  <wp:positionV relativeFrom="margin">
                    <wp:posOffset>51435</wp:posOffset>
                  </wp:positionV>
                  <wp:extent cx="1343025" cy="304800"/>
                  <wp:effectExtent l="0" t="0" r="9525" b="0"/>
                  <wp:wrapNone/>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fTL_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43025" cy="304800"/>
                          </a:xfrm>
                          <a:prstGeom prst="rect">
                            <a:avLst/>
                          </a:prstGeom>
                        </pic:spPr>
                      </pic:pic>
                    </a:graphicData>
                  </a:graphic>
                  <wp14:sizeRelH relativeFrom="margin">
                    <wp14:pctWidth>0</wp14:pctWidth>
                  </wp14:sizeRelH>
                  <wp14:sizeRelV relativeFrom="margin">
                    <wp14:pctHeight>0</wp14:pctHeight>
                  </wp14:sizeRelV>
                </wp:anchor>
              </w:drawing>
            </w:r>
            <w:r w:rsidRPr="005B5A08">
              <w:rPr>
                <w:noProof/>
                <w:lang w:eastAsia="de-DE"/>
              </w:rPr>
              <mc:AlternateContent>
                <mc:Choice Requires="wps">
                  <w:drawing>
                    <wp:anchor distT="0" distB="0" distL="114300" distR="114300" simplePos="0" relativeHeight="251758592" behindDoc="0" locked="1" layoutInCell="0" allowOverlap="1" wp14:anchorId="5FB23424" wp14:editId="528727A3">
                      <wp:simplePos x="0" y="0"/>
                      <wp:positionH relativeFrom="page">
                        <wp:posOffset>3892550</wp:posOffset>
                      </wp:positionH>
                      <wp:positionV relativeFrom="page">
                        <wp:posOffset>717550</wp:posOffset>
                      </wp:positionV>
                      <wp:extent cx="3028950" cy="457200"/>
                      <wp:effectExtent l="0" t="0" r="0" b="0"/>
                      <wp:wrapNone/>
                      <wp:docPr id="58" name="Rectangle 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8950" cy="457200"/>
                              </a:xfrm>
                              <a:prstGeom prst="rect">
                                <a:avLst/>
                              </a:prstGeom>
                              <a:solidFill>
                                <a:srgbClr val="C3D69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75EF" w:rsidRDefault="00A875EF" w:rsidP="007B52E5">
                                  <w:pPr>
                                    <w:pStyle w:val="Seitenzahlrechts"/>
                                  </w:pPr>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8" style="position:absolute;left:0;text-align:left;margin-left:306.5pt;margin-top:56.5pt;width:238.5pt;height:36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" o:allowincell="f" fillcolor="#c3d69b" stroked="f">
                      <v:textbox>
                        <w:txbxContent>
                          <w:p w:rsidR="00A875EF" w:rsidRDefault="00A875EF" w:rsidP="007B52E5">
                            <w:pPr>
                              <w:pStyle w:val="Seitenzahlrechts"/>
                            </w:pPr>
                            <w:r>
                              <w:t>5</w:t>
                            </w:r>
                          </w:p>
                        </w:txbxContent>
                      </v:textbox>
                      <w10:wrap anchorx="page" anchory="page"/>
                      <w10:anchorlock/>
                    </v:rect>
                  </w:pict>
                </mc:Fallback>
              </mc:AlternateContent>
            </w:r>
          </w:p>
        </w:tc>
      </w:tr>
      <w:tr w:rsidR="00A875EF" w:rsidRPr="00476ACA" w:rsidTr="00A875EF">
        <w:trPr>
          <w:trHeight w:val="4510"/>
        </w:trPr>
        <w:tc>
          <w:tcPr>
            <w:tcW w:w="9498" w:type="dxa"/>
            <w:shd w:val="clear" w:color="auto" w:fill="auto"/>
            <w:vAlign w:val="bottom"/>
          </w:tcPr>
          <w:p w:rsidR="00A875EF" w:rsidRPr="00BA7EC1" w:rsidRDefault="00A875EF" w:rsidP="00C64F87">
            <w:pPr>
              <w:pStyle w:val="NewsletterTitel"/>
              <w:framePr w:hSpace="0" w:wrap="auto" w:vAnchor="margin" w:hAnchor="text" w:yAlign="inline"/>
              <w:rPr>
                <w:sz w:val="68"/>
                <w:szCs w:val="68"/>
              </w:rPr>
            </w:pPr>
            <w:r>
              <w:rPr>
                <w:lang w:eastAsia="de-DE"/>
              </w:rPr>
              <w:drawing>
                <wp:anchor distT="0" distB="0" distL="114300" distR="114300" simplePos="0" relativeHeight="251759616" behindDoc="0" locked="0" layoutInCell="1" allowOverlap="1" wp14:anchorId="21913EF7" wp14:editId="5C295DCC">
                  <wp:simplePos x="0" y="0"/>
                  <wp:positionH relativeFrom="column">
                    <wp:posOffset>3039745</wp:posOffset>
                  </wp:positionH>
                  <wp:positionV relativeFrom="paragraph">
                    <wp:posOffset>-2301875</wp:posOffset>
                  </wp:positionV>
                  <wp:extent cx="3022600" cy="2297430"/>
                  <wp:effectExtent l="0" t="0" r="6350" b="7620"/>
                  <wp:wrapNone/>
                  <wp:docPr id="57" name="j017588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0175886.tif"/>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2600" cy="2297430"/>
                          </a:xfrm>
                          <a:prstGeom prst="rect">
                            <a:avLst/>
                          </a:prstGeom>
                        </pic:spPr>
                      </pic:pic>
                    </a:graphicData>
                  </a:graphic>
                  <wp14:sizeRelH relativeFrom="page">
                    <wp14:pctWidth>0</wp14:pctWidth>
                  </wp14:sizeRelH>
                  <wp14:sizeRelV relativeFrom="page">
                    <wp14:pctHeight>0</wp14:pctHeight>
                  </wp14:sizeRelV>
                </wp:anchor>
              </w:drawing>
            </w:r>
            <w:r>
              <w:rPr>
                <w:sz w:val="68"/>
                <w:szCs w:val="68"/>
              </w:rPr>
              <w:t>Themenwahl</w:t>
            </w:r>
          </w:p>
        </w:tc>
      </w:tr>
      <w:tr w:rsidR="00A875EF" w:rsidRPr="00476ACA" w:rsidTr="00A875EF">
        <w:trPr>
          <w:trHeight w:hRule="exact" w:val="720"/>
        </w:trPr>
        <w:tc>
          <w:tcPr>
            <w:tcW w:w="9498" w:type="dxa"/>
            <w:shd w:val="clear" w:color="auto" w:fill="auto"/>
            <w:vAlign w:val="bottom"/>
          </w:tcPr>
          <w:p w:rsidR="00A875EF" w:rsidRPr="00476ACA" w:rsidRDefault="00A875EF" w:rsidP="001A2BC0">
            <w:pPr>
              <w:pStyle w:val="berschrift4"/>
              <w:outlineLvl w:val="3"/>
            </w:pPr>
            <w:r w:rsidRPr="00476ACA">
              <w:rPr>
                <w:noProof/>
                <w:lang w:eastAsia="de-DE"/>
              </w:rPr>
              <mc:AlternateContent>
                <mc:Choice Requires="wps">
                  <w:drawing>
                    <wp:anchor distT="0" distB="0" distL="114300" distR="114300" simplePos="0" relativeHeight="251761664" behindDoc="1" locked="1" layoutInCell="0" allowOverlap="1" wp14:anchorId="7DA18EEA" wp14:editId="39F49228">
                      <wp:simplePos x="0" y="0"/>
                      <wp:positionH relativeFrom="page">
                        <wp:posOffset>749300</wp:posOffset>
                      </wp:positionH>
                      <wp:positionV relativeFrom="page">
                        <wp:posOffset>1157605</wp:posOffset>
                      </wp:positionV>
                      <wp:extent cx="4138930" cy="3502025"/>
                      <wp:effectExtent l="0" t="0" r="0" b="3175"/>
                      <wp:wrapNone/>
                      <wp:docPr id="62" name="Rectangle 4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38930" cy="3502025"/>
                              </a:xfrm>
                              <a:prstGeom prst="rect">
                                <a:avLst/>
                              </a:prstGeom>
                              <a:gradFill rotWithShape="1">
                                <a:gsLst>
                                  <a:gs pos="0">
                                    <a:srgbClr val="D7E3BC"/>
                                  </a:gs>
                                  <a:gs pos="100000">
                                    <a:schemeClr val="bg1">
                                      <a:lumMod val="100000"/>
                                      <a:lumOff val="0"/>
                                    </a:schemeClr>
                                  </a:gs>
                                </a:gsLst>
                                <a:path path="rect">
                                  <a:fillToRect l="100000" b="100000"/>
                                </a:path>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2" o:spid="_x0000_s1026" style="position:absolute;margin-left:59pt;margin-top:91.15pt;width:325.9pt;height:275.75pt;z-index:-25155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" o:allowincell="f" fillcolor="#d7e3bc" stroked="f">
                      <v:fill color2="white [3212]" rotate="t" focusposition="1" focussize="" focus="100%" type="gradientRadial">
                        <o:fill v:ext="view" type="gradientCenter"/>
                      </v:fill>
                      <w10:wrap anchorx="page" anchory="page"/>
                      <w10:anchorlock/>
                    </v:rect>
                  </w:pict>
                </mc:Fallback>
              </mc:AlternateContent>
            </w:r>
            <w:r w:rsidRPr="00476ACA">
              <w:rPr>
                <w:noProof/>
                <w:lang w:eastAsia="de-DE"/>
              </w:rPr>
              <mc:AlternateContent>
                <mc:Choice Requires="wps">
                  <w:drawing>
                    <wp:anchor distT="0" distB="0" distL="114300" distR="114300" simplePos="0" relativeHeight="251755520" behindDoc="1" locked="1" layoutInCell="0" allowOverlap="1" wp14:anchorId="403072AD" wp14:editId="1DAC3410">
                      <wp:simplePos x="0" y="0"/>
                      <wp:positionH relativeFrom="page">
                        <wp:posOffset>723900</wp:posOffset>
                      </wp:positionH>
                      <wp:positionV relativeFrom="page">
                        <wp:posOffset>711835</wp:posOffset>
                      </wp:positionV>
                      <wp:extent cx="6204585" cy="3995420"/>
                      <wp:effectExtent l="0" t="0" r="0" b="0"/>
                      <wp:wrapNone/>
                      <wp:docPr id="47" name="Rectangle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04585" cy="3995420"/>
                              </a:xfrm>
                              <a:prstGeom prst="rect">
                                <a:avLst/>
                              </a:prstGeom>
                              <a:gradFill rotWithShape="1">
                                <a:gsLst>
                                  <a:gs pos="0">
                                    <a:srgbClr val="D7E3BC"/>
                                  </a:gs>
                                  <a:gs pos="100000">
                                    <a:schemeClr val="bg1">
                                      <a:lumMod val="100000"/>
                                      <a:lumOff val="0"/>
                                    </a:schemeClr>
                                  </a:gs>
                                </a:gsLst>
                                <a:path path="rect">
                                  <a:fillToRect l="100000" b="100000"/>
                                </a:path>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2" o:spid="_x0000_s1026" style="position:absolute;margin-left:57pt;margin-top:56.05pt;width:488.55pt;height:314.6pt;z-index:-25156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" o:allowincell="f" fillcolor="#d7e3bc" stroked="f">
                      <v:fill color2="white [3212]" rotate="t" focusposition="1" focussize="" focus="100%" type="gradientRadial">
                        <o:fill v:ext="view" type="gradientCenter"/>
                      </v:fill>
                      <w10:wrap anchorx="page" anchory="page"/>
                      <w10:anchorlock/>
                    </v:rect>
                  </w:pict>
                </mc:Fallback>
              </mc:AlternateContent>
            </w:r>
            <w:r w:rsidR="001A2BC0">
              <w:t>Virtuelles Unternehmen</w:t>
            </w:r>
          </w:p>
        </w:tc>
      </w:tr>
      <w:tr w:rsidR="00A875EF" w:rsidRPr="00476ACA" w:rsidTr="00A875EF">
        <w:trPr>
          <w:trHeight w:val="4423"/>
        </w:trPr>
        <w:tc>
          <w:tcPr>
            <w:tcW w:w="9498" w:type="dxa"/>
            <w:shd w:val="clear" w:color="auto" w:fill="auto"/>
          </w:tcPr>
          <w:p w:rsidR="00A875EF" w:rsidRPr="00476ACA" w:rsidRDefault="00A875EF" w:rsidP="008C6E6B">
            <w:r w:rsidRPr="00476ACA">
              <w:rPr>
                <w:noProof/>
                <w:lang w:eastAsia="de-DE"/>
              </w:rPr>
              <mc:AlternateContent>
                <mc:Choice Requires="wps">
                  <w:drawing>
                    <wp:anchor distT="0" distB="0" distL="114300" distR="114300" simplePos="0" relativeHeight="251756544" behindDoc="0" locked="0" layoutInCell="0" allowOverlap="1" wp14:anchorId="7268728F" wp14:editId="2BFFC99E">
                      <wp:simplePos x="0" y="0"/>
                      <wp:positionH relativeFrom="page">
                        <wp:posOffset>742950</wp:posOffset>
                      </wp:positionH>
                      <wp:positionV relativeFrom="page">
                        <wp:posOffset>4603750</wp:posOffset>
                      </wp:positionV>
                      <wp:extent cx="6172200" cy="5391150"/>
                      <wp:effectExtent l="0" t="0" r="19050" b="19050"/>
                      <wp:wrapNone/>
                      <wp:docPr id="48" name="Text 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5391150"/>
                              </a:xfrm>
                              <a:prstGeom prst="rect">
                                <a:avLst/>
                              </a:prstGeom>
                              <a:ln>
                                <a:solidFill>
                                  <a:schemeClr val="accent3">
                                    <a:lumMod val="60000"/>
                                    <a:lumOff val="40000"/>
                                  </a:schemeClr>
                                </a:solidFill>
                              </a:ln>
                              <a:extLst/>
                            </wps:spPr>
                            <wps:style>
                              <a:lnRef idx="2">
                                <a:schemeClr val="accent3"/>
                              </a:lnRef>
                              <a:fillRef idx="1">
                                <a:schemeClr val="lt1"/>
                              </a:fillRef>
                              <a:effectRef idx="0">
                                <a:schemeClr val="accent3"/>
                              </a:effectRef>
                              <a:fontRef idx="minor">
                                <a:schemeClr val="dk1"/>
                              </a:fontRef>
                            </wps:style>
                            <wps:txbx>
                              <w:txbxContent>
                                <w:p w:rsidR="001A2BC0" w:rsidRPr="001A2BC0" w:rsidRDefault="001A2BC0" w:rsidP="001A2BC0">
                                  <w:pPr>
                                    <w:pStyle w:val="NewsletterTextkrper"/>
                                    <w:ind w:left="142" w:right="142"/>
                                    <w:rPr>
                                      <w:sz w:val="22"/>
                                      <w:szCs w:val="17"/>
                                    </w:rPr>
                                  </w:pPr>
                                  <w:r w:rsidRPr="001A2BC0">
                                    <w:rPr>
                                      <w:sz w:val="22"/>
                                      <w:szCs w:val="17"/>
                                    </w:rPr>
                                    <w:t>Als zukünftiger IT-Dienstleister haben Sie die Aufgabe, eine All-in-One bzw. In-The-Box IT-Lösung für kleine und mittelständische Unternehmen zu entwickeln. Dabei sollen Sie nicht neu implementieren, sondern vielmehr vorhandene Lösungen auf Opensource Basis evaluieren, auswählen und konfiguri</w:t>
                                  </w:r>
                                  <w:r w:rsidRPr="001A2BC0">
                                    <w:rPr>
                                      <w:sz w:val="22"/>
                                      <w:szCs w:val="17"/>
                                    </w:rPr>
                                    <w:t>e</w:t>
                                  </w:r>
                                  <w:r w:rsidRPr="001A2BC0">
                                    <w:rPr>
                                      <w:sz w:val="22"/>
                                      <w:szCs w:val="17"/>
                                    </w:rPr>
                                    <w:t>ren. Unabhängig von der fehlenden Implementierung durchlaufen Sie die Phasen der Softwareentwic</w:t>
                                  </w:r>
                                  <w:r w:rsidRPr="001A2BC0">
                                    <w:rPr>
                                      <w:sz w:val="22"/>
                                      <w:szCs w:val="17"/>
                                    </w:rPr>
                                    <w:t>k</w:t>
                                  </w:r>
                                  <w:r w:rsidRPr="001A2BC0">
                                    <w:rPr>
                                      <w:sz w:val="22"/>
                                      <w:szCs w:val="17"/>
                                    </w:rPr>
                                    <w:t>lung, fertigen Modelle an und dokumentieren. Die Anforderungen sind mit dem Auftraggeber abz</w:t>
                                  </w:r>
                                  <w:r w:rsidRPr="001A2BC0">
                                    <w:rPr>
                                      <w:sz w:val="22"/>
                                      <w:szCs w:val="17"/>
                                    </w:rPr>
                                    <w:t>u</w:t>
                                  </w:r>
                                  <w:r w:rsidRPr="001A2BC0">
                                    <w:rPr>
                                      <w:sz w:val="22"/>
                                      <w:szCs w:val="17"/>
                                    </w:rPr>
                                    <w:t>stimmen (Dozent). Ihre Lösung wird sich zunächst auf das Geschäftsmodell einer kleinen Gastronomie beziehen. Im Ergebnis liefern Sie die vollständig beschriebene und konfigurierte IT-Infrastruktur als vi</w:t>
                                  </w:r>
                                  <w:r w:rsidRPr="001A2BC0">
                                    <w:rPr>
                                      <w:sz w:val="22"/>
                                      <w:szCs w:val="17"/>
                                    </w:rPr>
                                    <w:t>r</w:t>
                                  </w:r>
                                  <w:r w:rsidRPr="001A2BC0">
                                    <w:rPr>
                                      <w:sz w:val="22"/>
                                      <w:szCs w:val="17"/>
                                    </w:rPr>
                                    <w:t>tuelle Lösung ab (z.B. OVA). Es werden Teillösungen benötigt für: Webauftritt, Kommunikation (Email), Datenspeicherung, ERP, Datenbank sowie Clients. Einzelheiten werde</w:t>
                                  </w:r>
                                  <w:r>
                                    <w:rPr>
                                      <w:sz w:val="22"/>
                                      <w:szCs w:val="17"/>
                                    </w:rPr>
                                    <w:t>n im Kickoff erläutert.</w:t>
                                  </w:r>
                                </w:p>
                                <w:p w:rsidR="0077612F" w:rsidRDefault="001A2BC0" w:rsidP="001A2BC0">
                                  <w:pPr>
                                    <w:pStyle w:val="NewsletterTextkrper"/>
                                    <w:spacing w:after="0" w:line="240" w:lineRule="auto"/>
                                    <w:ind w:left="142" w:right="142"/>
                                    <w:rPr>
                                      <w:sz w:val="22"/>
                                      <w:szCs w:val="17"/>
                                    </w:rPr>
                                  </w:pPr>
                                  <w:r w:rsidRPr="001A2BC0">
                                    <w:rPr>
                                      <w:sz w:val="22"/>
                                      <w:szCs w:val="17"/>
                                    </w:rPr>
                                    <w:t>In diesem Szenario werden lediglich die UML-Diagramme: Use-Case, Activity und Collaboration ang</w:t>
                                  </w:r>
                                  <w:r w:rsidRPr="001A2BC0">
                                    <w:rPr>
                                      <w:sz w:val="22"/>
                                      <w:szCs w:val="17"/>
                                    </w:rPr>
                                    <w:t>e</w:t>
                                  </w:r>
                                  <w:r w:rsidRPr="001A2BC0">
                                    <w:rPr>
                                      <w:sz w:val="22"/>
                                      <w:szCs w:val="17"/>
                                    </w:rPr>
                                    <w:t>fertigt.</w:t>
                                  </w:r>
                                  <w:r>
                                    <w:rPr>
                                      <w:sz w:val="22"/>
                                      <w:szCs w:val="17"/>
                                    </w:rPr>
                                    <w:t xml:space="preserve"> Ergänzen Sie die Modelle mit einer IT-Übersicht.</w:t>
                                  </w:r>
                                </w:p>
                                <w:p w:rsidR="0077612F" w:rsidRDefault="0077612F" w:rsidP="0077612F">
                                  <w:pPr>
                                    <w:pStyle w:val="berschrift4"/>
                                  </w:pPr>
                                </w:p>
                                <w:p w:rsidR="0077612F" w:rsidRDefault="0077612F" w:rsidP="0077612F">
                                  <w:pPr>
                                    <w:pStyle w:val="berschrift4"/>
                                    <w:rPr>
                                      <w:sz w:val="22"/>
                                      <w:szCs w:val="17"/>
                                    </w:rPr>
                                  </w:pPr>
                                  <w:r w:rsidRPr="0077612F">
                                    <w:t>Meilensteine für das SS 2016</w:t>
                                  </w:r>
                                </w:p>
                                <w:p w:rsidR="0077612F" w:rsidRPr="0077612F" w:rsidRDefault="0077612F" w:rsidP="0077612F">
                                  <w:pPr>
                                    <w:pStyle w:val="NewsletterTextkrper"/>
                                    <w:numPr>
                                      <w:ilvl w:val="0"/>
                                      <w:numId w:val="9"/>
                                    </w:numPr>
                                    <w:ind w:right="142"/>
                                    <w:rPr>
                                      <w:sz w:val="22"/>
                                      <w:szCs w:val="17"/>
                                    </w:rPr>
                                  </w:pPr>
                                  <w:r w:rsidRPr="0077612F">
                                    <w:rPr>
                                      <w:sz w:val="22"/>
                                      <w:szCs w:val="17"/>
                                    </w:rPr>
                                    <w:t>MS1: Abgabe Angebot und vorbereitende Aufgaben, Versionsmanagement: KW 14</w:t>
                                  </w:r>
                                </w:p>
                                <w:p w:rsidR="0077612F" w:rsidRPr="0077612F" w:rsidRDefault="0077612F" w:rsidP="0077612F">
                                  <w:pPr>
                                    <w:pStyle w:val="NewsletterTextkrper"/>
                                    <w:numPr>
                                      <w:ilvl w:val="0"/>
                                      <w:numId w:val="9"/>
                                    </w:numPr>
                                    <w:ind w:right="142"/>
                                    <w:rPr>
                                      <w:sz w:val="22"/>
                                      <w:szCs w:val="17"/>
                                    </w:rPr>
                                  </w:pPr>
                                  <w:r w:rsidRPr="0077612F">
                                    <w:rPr>
                                      <w:sz w:val="22"/>
                                      <w:szCs w:val="17"/>
                                    </w:rPr>
                                    <w:t>MS2: Abgabe Konzept und Design: Pflichtenheft und UML: KW 19</w:t>
                                  </w:r>
                                </w:p>
                                <w:p w:rsidR="0077612F" w:rsidRPr="0077612F" w:rsidRDefault="0077612F" w:rsidP="0077612F">
                                  <w:pPr>
                                    <w:pStyle w:val="NewsletterTextkrper"/>
                                    <w:numPr>
                                      <w:ilvl w:val="0"/>
                                      <w:numId w:val="9"/>
                                    </w:numPr>
                                    <w:ind w:right="142"/>
                                    <w:rPr>
                                      <w:sz w:val="22"/>
                                      <w:szCs w:val="17"/>
                                    </w:rPr>
                                  </w:pPr>
                                  <w:r w:rsidRPr="0077612F">
                                    <w:rPr>
                                      <w:sz w:val="22"/>
                                      <w:szCs w:val="17"/>
                                    </w:rPr>
                                    <w:t>MS3: Implementierung (Prototyp): KW 23</w:t>
                                  </w:r>
                                </w:p>
                                <w:p w:rsidR="0077612F" w:rsidRPr="00046020" w:rsidRDefault="0077612F" w:rsidP="0077612F">
                                  <w:pPr>
                                    <w:pStyle w:val="NewsletterTextkrper"/>
                                    <w:numPr>
                                      <w:ilvl w:val="0"/>
                                      <w:numId w:val="9"/>
                                    </w:numPr>
                                    <w:spacing w:after="0" w:line="240" w:lineRule="auto"/>
                                    <w:ind w:right="142"/>
                                    <w:rPr>
                                      <w:sz w:val="22"/>
                                      <w:szCs w:val="17"/>
                                    </w:rPr>
                                  </w:pPr>
                                  <w:r w:rsidRPr="0077612F">
                                    <w:rPr>
                                      <w:sz w:val="22"/>
                                      <w:szCs w:val="17"/>
                                    </w:rPr>
                                    <w:t>MS4: Abgabe und Präsentation: KW 26</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9" type="#_x0000_t202" style="position:absolute;margin-left:58.5pt;margin-top:362.5pt;width:486pt;height:424.5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" o:allowincell="f" fillcolor="white [3201]" strokecolor="#c2d69b [1942]" strokeweight="2pt">
                      <v:textbox inset="3.6pt,,3.6pt">
                        <w:txbxContent>
                          <w:p w:rsidR="001A2BC0" w:rsidRPr="001A2BC0" w:rsidRDefault="001A2BC0" w:rsidP="001A2BC0">
                            <w:pPr>
                              <w:pStyle w:val="NewsletterTextkrper"/>
                              <w:ind w:left="142" w:right="142"/>
                              <w:rPr>
                                <w:sz w:val="22"/>
                                <w:szCs w:val="17"/>
                              </w:rPr>
                            </w:pPr>
                            <w:r w:rsidRPr="001A2BC0">
                              <w:rPr>
                                <w:sz w:val="22"/>
                                <w:szCs w:val="17"/>
                              </w:rPr>
                              <w:t>Als zukünftiger IT-Dienstleister haben Sie die Aufgabe, eine All-in-</w:t>
                            </w:r>
                            <w:proofErr w:type="spellStart"/>
                            <w:r w:rsidRPr="001A2BC0">
                              <w:rPr>
                                <w:sz w:val="22"/>
                                <w:szCs w:val="17"/>
                              </w:rPr>
                              <w:t>One</w:t>
                            </w:r>
                            <w:proofErr w:type="spellEnd"/>
                            <w:r w:rsidRPr="001A2BC0">
                              <w:rPr>
                                <w:sz w:val="22"/>
                                <w:szCs w:val="17"/>
                              </w:rPr>
                              <w:t xml:space="preserve"> bzw. In-The-Box IT-Lösung für kleine und mittelständische Unternehmen zu entwickeln. Dabei sollen Sie nicht neu implementieren, sondern vielmehr vorhandene Lösungen auf </w:t>
                            </w:r>
                            <w:proofErr w:type="spellStart"/>
                            <w:r w:rsidRPr="001A2BC0">
                              <w:rPr>
                                <w:sz w:val="22"/>
                                <w:szCs w:val="17"/>
                              </w:rPr>
                              <w:t>Opensource</w:t>
                            </w:r>
                            <w:proofErr w:type="spellEnd"/>
                            <w:r w:rsidRPr="001A2BC0">
                              <w:rPr>
                                <w:sz w:val="22"/>
                                <w:szCs w:val="17"/>
                              </w:rPr>
                              <w:t xml:space="preserve"> Basis evaluieren, auswählen und konfiguri</w:t>
                            </w:r>
                            <w:r w:rsidRPr="001A2BC0">
                              <w:rPr>
                                <w:sz w:val="22"/>
                                <w:szCs w:val="17"/>
                              </w:rPr>
                              <w:t>e</w:t>
                            </w:r>
                            <w:r w:rsidRPr="001A2BC0">
                              <w:rPr>
                                <w:sz w:val="22"/>
                                <w:szCs w:val="17"/>
                              </w:rPr>
                              <w:t>ren. Unabhängig von der fehlenden Implementierung durchlaufen Sie die Phasen der Softwareentwic</w:t>
                            </w:r>
                            <w:r w:rsidRPr="001A2BC0">
                              <w:rPr>
                                <w:sz w:val="22"/>
                                <w:szCs w:val="17"/>
                              </w:rPr>
                              <w:t>k</w:t>
                            </w:r>
                            <w:r w:rsidRPr="001A2BC0">
                              <w:rPr>
                                <w:sz w:val="22"/>
                                <w:szCs w:val="17"/>
                              </w:rPr>
                              <w:t>lung, fertigen Modelle an und dokumentieren. Die Anforderungen sind mit dem Auftraggeber abz</w:t>
                            </w:r>
                            <w:r w:rsidRPr="001A2BC0">
                              <w:rPr>
                                <w:sz w:val="22"/>
                                <w:szCs w:val="17"/>
                              </w:rPr>
                              <w:t>u</w:t>
                            </w:r>
                            <w:r w:rsidRPr="001A2BC0">
                              <w:rPr>
                                <w:sz w:val="22"/>
                                <w:szCs w:val="17"/>
                              </w:rPr>
                              <w:t>stimmen (Dozent). Ihre Lösung wird sich zunächst auf das Geschäftsmodell einer kleinen Gastronomie beziehen. Im Ergebnis liefern Sie die vollständig beschriebene und konfigurierte IT-Infrastruktur als vi</w:t>
                            </w:r>
                            <w:r w:rsidRPr="001A2BC0">
                              <w:rPr>
                                <w:sz w:val="22"/>
                                <w:szCs w:val="17"/>
                              </w:rPr>
                              <w:t>r</w:t>
                            </w:r>
                            <w:r w:rsidRPr="001A2BC0">
                              <w:rPr>
                                <w:sz w:val="22"/>
                                <w:szCs w:val="17"/>
                              </w:rPr>
                              <w:t>tuelle Lösung ab (z.B. OVA). Es werden Teillösungen benötigt für: Webauftritt, Kommunikation (Email), Datenspeicherung, ERP, Datenbank sowie Clients. Einzelheiten werde</w:t>
                            </w:r>
                            <w:r>
                              <w:rPr>
                                <w:sz w:val="22"/>
                                <w:szCs w:val="17"/>
                              </w:rPr>
                              <w:t>n im Kickoff erläutert.</w:t>
                            </w:r>
                          </w:p>
                          <w:p w:rsidR="0077612F" w:rsidRDefault="001A2BC0" w:rsidP="001A2BC0">
                            <w:pPr>
                              <w:pStyle w:val="NewsletterTextkrper"/>
                              <w:spacing w:after="0" w:line="240" w:lineRule="auto"/>
                              <w:ind w:left="142" w:right="142"/>
                              <w:rPr>
                                <w:sz w:val="22"/>
                                <w:szCs w:val="17"/>
                              </w:rPr>
                            </w:pPr>
                            <w:r w:rsidRPr="001A2BC0">
                              <w:rPr>
                                <w:sz w:val="22"/>
                                <w:szCs w:val="17"/>
                              </w:rPr>
                              <w:t xml:space="preserve">In diesem Szenario werden lediglich die UML-Diagramme: </w:t>
                            </w:r>
                            <w:proofErr w:type="spellStart"/>
                            <w:r w:rsidRPr="001A2BC0">
                              <w:rPr>
                                <w:sz w:val="22"/>
                                <w:szCs w:val="17"/>
                              </w:rPr>
                              <w:t>Use</w:t>
                            </w:r>
                            <w:proofErr w:type="spellEnd"/>
                            <w:r w:rsidRPr="001A2BC0">
                              <w:rPr>
                                <w:sz w:val="22"/>
                                <w:szCs w:val="17"/>
                              </w:rPr>
                              <w:t xml:space="preserve">-Case, </w:t>
                            </w:r>
                            <w:proofErr w:type="spellStart"/>
                            <w:r w:rsidRPr="001A2BC0">
                              <w:rPr>
                                <w:sz w:val="22"/>
                                <w:szCs w:val="17"/>
                              </w:rPr>
                              <w:t>Activity</w:t>
                            </w:r>
                            <w:proofErr w:type="spellEnd"/>
                            <w:r w:rsidRPr="001A2BC0">
                              <w:rPr>
                                <w:sz w:val="22"/>
                                <w:szCs w:val="17"/>
                              </w:rPr>
                              <w:t xml:space="preserve"> und </w:t>
                            </w:r>
                            <w:proofErr w:type="spellStart"/>
                            <w:r w:rsidRPr="001A2BC0">
                              <w:rPr>
                                <w:sz w:val="22"/>
                                <w:szCs w:val="17"/>
                              </w:rPr>
                              <w:t>Collaboration</w:t>
                            </w:r>
                            <w:proofErr w:type="spellEnd"/>
                            <w:r w:rsidRPr="001A2BC0">
                              <w:rPr>
                                <w:sz w:val="22"/>
                                <w:szCs w:val="17"/>
                              </w:rPr>
                              <w:t xml:space="preserve"> ang</w:t>
                            </w:r>
                            <w:r w:rsidRPr="001A2BC0">
                              <w:rPr>
                                <w:sz w:val="22"/>
                                <w:szCs w:val="17"/>
                              </w:rPr>
                              <w:t>e</w:t>
                            </w:r>
                            <w:r w:rsidRPr="001A2BC0">
                              <w:rPr>
                                <w:sz w:val="22"/>
                                <w:szCs w:val="17"/>
                              </w:rPr>
                              <w:t>fertigt.</w:t>
                            </w:r>
                            <w:r>
                              <w:rPr>
                                <w:sz w:val="22"/>
                                <w:szCs w:val="17"/>
                              </w:rPr>
                              <w:t xml:space="preserve"> </w:t>
                            </w:r>
                            <w:r>
                              <w:rPr>
                                <w:sz w:val="22"/>
                                <w:szCs w:val="17"/>
                              </w:rPr>
                              <w:t>Ergänzen Sie die Modelle mit einer IT-Übersicht.</w:t>
                            </w:r>
                            <w:bookmarkStart w:id="1" w:name="_GoBack"/>
                            <w:bookmarkEnd w:id="1"/>
                          </w:p>
                          <w:p w:rsidR="0077612F" w:rsidRDefault="0077612F" w:rsidP="0077612F">
                            <w:pPr>
                              <w:pStyle w:val="berschrift4"/>
                            </w:pPr>
                          </w:p>
                          <w:p w:rsidR="0077612F" w:rsidRDefault="0077612F" w:rsidP="0077612F">
                            <w:pPr>
                              <w:pStyle w:val="berschrift4"/>
                              <w:rPr>
                                <w:sz w:val="22"/>
                                <w:szCs w:val="17"/>
                              </w:rPr>
                            </w:pPr>
                            <w:r w:rsidRPr="0077612F">
                              <w:t>Meilensteine für das SS 2016</w:t>
                            </w:r>
                          </w:p>
                          <w:p w:rsidR="0077612F" w:rsidRPr="0077612F" w:rsidRDefault="0077612F" w:rsidP="0077612F">
                            <w:pPr>
                              <w:pStyle w:val="NewsletterTextkrper"/>
                              <w:numPr>
                                <w:ilvl w:val="0"/>
                                <w:numId w:val="9"/>
                              </w:numPr>
                              <w:ind w:right="142"/>
                              <w:rPr>
                                <w:sz w:val="22"/>
                                <w:szCs w:val="17"/>
                              </w:rPr>
                            </w:pPr>
                            <w:r w:rsidRPr="0077612F">
                              <w:rPr>
                                <w:sz w:val="22"/>
                                <w:szCs w:val="17"/>
                              </w:rPr>
                              <w:t>MS1: Abgabe Angebot und vorbereitende Aufgaben, Versionsmanagement: KW 14</w:t>
                            </w:r>
                          </w:p>
                          <w:p w:rsidR="0077612F" w:rsidRPr="0077612F" w:rsidRDefault="0077612F" w:rsidP="0077612F">
                            <w:pPr>
                              <w:pStyle w:val="NewsletterTextkrper"/>
                              <w:numPr>
                                <w:ilvl w:val="0"/>
                                <w:numId w:val="9"/>
                              </w:numPr>
                              <w:ind w:right="142"/>
                              <w:rPr>
                                <w:sz w:val="22"/>
                                <w:szCs w:val="17"/>
                              </w:rPr>
                            </w:pPr>
                            <w:r w:rsidRPr="0077612F">
                              <w:rPr>
                                <w:sz w:val="22"/>
                                <w:szCs w:val="17"/>
                              </w:rPr>
                              <w:t>MS2: Abgabe Konzept und Design: Pflichtenheft und UML: KW 19</w:t>
                            </w:r>
                          </w:p>
                          <w:p w:rsidR="0077612F" w:rsidRPr="0077612F" w:rsidRDefault="0077612F" w:rsidP="0077612F">
                            <w:pPr>
                              <w:pStyle w:val="NewsletterTextkrper"/>
                              <w:numPr>
                                <w:ilvl w:val="0"/>
                                <w:numId w:val="9"/>
                              </w:numPr>
                              <w:ind w:right="142"/>
                              <w:rPr>
                                <w:sz w:val="22"/>
                                <w:szCs w:val="17"/>
                              </w:rPr>
                            </w:pPr>
                            <w:r w:rsidRPr="0077612F">
                              <w:rPr>
                                <w:sz w:val="22"/>
                                <w:szCs w:val="17"/>
                              </w:rPr>
                              <w:t>MS3: Implementierung (Prototyp): KW 23</w:t>
                            </w:r>
                          </w:p>
                          <w:p w:rsidR="0077612F" w:rsidRPr="00046020" w:rsidRDefault="0077612F" w:rsidP="0077612F">
                            <w:pPr>
                              <w:pStyle w:val="NewsletterTextkrper"/>
                              <w:numPr>
                                <w:ilvl w:val="0"/>
                                <w:numId w:val="9"/>
                              </w:numPr>
                              <w:spacing w:after="0" w:line="240" w:lineRule="auto"/>
                              <w:ind w:right="142"/>
                              <w:rPr>
                                <w:sz w:val="22"/>
                                <w:szCs w:val="17"/>
                              </w:rPr>
                            </w:pPr>
                            <w:r w:rsidRPr="0077612F">
                              <w:rPr>
                                <w:sz w:val="22"/>
                                <w:szCs w:val="17"/>
                              </w:rPr>
                              <w:t>MS4: Abgabe und Präsentation: KW 26</w:t>
                            </w:r>
                          </w:p>
                        </w:txbxContent>
                      </v:textbox>
                      <w10:wrap anchorx="page" anchory="page"/>
                    </v:shape>
                  </w:pict>
                </mc:Fallback>
              </mc:AlternateContent>
            </w:r>
          </w:p>
        </w:tc>
      </w:tr>
    </w:tbl>
    <w:p w:rsidR="00E0311F" w:rsidRPr="005B5A08" w:rsidRDefault="00E0311F">
      <w:pPr>
        <w:spacing w:after="200" w:line="276" w:lineRule="auto"/>
      </w:pPr>
    </w:p>
    <w:sectPr w:rsidR="00E0311F" w:rsidRPr="005B5A08">
      <w:headerReference w:type="even" r:id="rId26"/>
      <w:headerReference w:type="default" r:id="rId27"/>
      <w:footerReference w:type="even" r:id="rId28"/>
      <w:footerReference w:type="default" r:id="rId29"/>
      <w:headerReference w:type="first" r:id="rId30"/>
      <w:footerReference w:type="first" r:id="rId31"/>
      <w:pgSz w:w="11907" w:h="16839" w:code="9"/>
      <w:pgMar w:top="108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4B13" w:rsidRDefault="008A4B13">
      <w:r>
        <w:separator/>
      </w:r>
    </w:p>
  </w:endnote>
  <w:endnote w:type="continuationSeparator" w:id="0">
    <w:p w:rsidR="008A4B13" w:rsidRDefault="008A4B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311F" w:rsidRDefault="00E0311F">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311F" w:rsidRDefault="00E0311F">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311F" w:rsidRDefault="00E0311F">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4B13" w:rsidRDefault="008A4B13">
      <w:r>
        <w:separator/>
      </w:r>
    </w:p>
  </w:footnote>
  <w:footnote w:type="continuationSeparator" w:id="0">
    <w:p w:rsidR="008A4B13" w:rsidRDefault="008A4B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311F" w:rsidRDefault="00E0311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311F" w:rsidRDefault="00E0311F">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311F" w:rsidRDefault="00E0311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350C77D6"/>
    <w:lvl w:ilvl="0">
      <w:start w:val="1"/>
      <w:numFmt w:val="decimal"/>
      <w:lvlText w:val="%1."/>
      <w:lvlJc w:val="left"/>
      <w:pPr>
        <w:tabs>
          <w:tab w:val="num" w:pos="720"/>
        </w:tabs>
        <w:ind w:left="720" w:hanging="360"/>
      </w:pPr>
    </w:lvl>
  </w:abstractNum>
  <w:abstractNum w:abstractNumId="1">
    <w:nsid w:val="FFFFFF83"/>
    <w:multiLevelType w:val="singleLevel"/>
    <w:tmpl w:val="7100763A"/>
    <w:lvl w:ilvl="0">
      <w:start w:val="1"/>
      <w:numFmt w:val="bullet"/>
      <w:lvlText w:val=""/>
      <w:lvlJc w:val="left"/>
      <w:pPr>
        <w:tabs>
          <w:tab w:val="num" w:pos="720"/>
        </w:tabs>
        <w:ind w:left="720" w:hanging="360"/>
      </w:pPr>
      <w:rPr>
        <w:rFonts w:ascii="Symbol" w:hAnsi="Symbol" w:hint="default"/>
      </w:rPr>
    </w:lvl>
  </w:abstractNum>
  <w:abstractNum w:abstractNumId="2">
    <w:nsid w:val="FFFFFF88"/>
    <w:multiLevelType w:val="singleLevel"/>
    <w:tmpl w:val="9E00D852"/>
    <w:lvl w:ilvl="0">
      <w:start w:val="1"/>
      <w:numFmt w:val="decimal"/>
      <w:lvlText w:val="%1."/>
      <w:lvlJc w:val="left"/>
      <w:pPr>
        <w:tabs>
          <w:tab w:val="num" w:pos="360"/>
        </w:tabs>
        <w:ind w:left="360" w:hanging="360"/>
      </w:pPr>
    </w:lvl>
  </w:abstractNum>
  <w:abstractNum w:abstractNumId="3">
    <w:nsid w:val="FFFFFF89"/>
    <w:multiLevelType w:val="singleLevel"/>
    <w:tmpl w:val="90B4EF4A"/>
    <w:lvl w:ilvl="0">
      <w:start w:val="1"/>
      <w:numFmt w:val="bullet"/>
      <w:lvlText w:val=""/>
      <w:lvlJc w:val="left"/>
      <w:pPr>
        <w:tabs>
          <w:tab w:val="num" w:pos="360"/>
        </w:tabs>
        <w:ind w:left="360" w:hanging="360"/>
      </w:pPr>
      <w:rPr>
        <w:rFonts w:ascii="Symbol" w:hAnsi="Symbol" w:hint="default"/>
      </w:rPr>
    </w:lvl>
  </w:abstractNum>
  <w:abstractNum w:abstractNumId="4">
    <w:nsid w:val="26D7401B"/>
    <w:multiLevelType w:val="hybridMultilevel"/>
    <w:tmpl w:val="0068CEB2"/>
    <w:lvl w:ilvl="0" w:tplc="04070005">
      <w:start w:val="1"/>
      <w:numFmt w:val="bullet"/>
      <w:lvlText w:val=""/>
      <w:lvlJc w:val="left"/>
      <w:pPr>
        <w:ind w:left="862" w:hanging="360"/>
      </w:pPr>
      <w:rPr>
        <w:rFonts w:ascii="Wingdings" w:hAnsi="Wingdings" w:hint="default"/>
      </w:rPr>
    </w:lvl>
    <w:lvl w:ilvl="1" w:tplc="04070003" w:tentative="1">
      <w:start w:val="1"/>
      <w:numFmt w:val="bullet"/>
      <w:lvlText w:val="o"/>
      <w:lvlJc w:val="left"/>
      <w:pPr>
        <w:ind w:left="1582" w:hanging="360"/>
      </w:pPr>
      <w:rPr>
        <w:rFonts w:ascii="Courier New" w:hAnsi="Courier New" w:cs="Courier New" w:hint="default"/>
      </w:rPr>
    </w:lvl>
    <w:lvl w:ilvl="2" w:tplc="04070005" w:tentative="1">
      <w:start w:val="1"/>
      <w:numFmt w:val="bullet"/>
      <w:lvlText w:val=""/>
      <w:lvlJc w:val="left"/>
      <w:pPr>
        <w:ind w:left="2302" w:hanging="360"/>
      </w:pPr>
      <w:rPr>
        <w:rFonts w:ascii="Wingdings" w:hAnsi="Wingdings" w:hint="default"/>
      </w:rPr>
    </w:lvl>
    <w:lvl w:ilvl="3" w:tplc="04070001" w:tentative="1">
      <w:start w:val="1"/>
      <w:numFmt w:val="bullet"/>
      <w:lvlText w:val=""/>
      <w:lvlJc w:val="left"/>
      <w:pPr>
        <w:ind w:left="3022" w:hanging="360"/>
      </w:pPr>
      <w:rPr>
        <w:rFonts w:ascii="Symbol" w:hAnsi="Symbol" w:hint="default"/>
      </w:rPr>
    </w:lvl>
    <w:lvl w:ilvl="4" w:tplc="04070003" w:tentative="1">
      <w:start w:val="1"/>
      <w:numFmt w:val="bullet"/>
      <w:lvlText w:val="o"/>
      <w:lvlJc w:val="left"/>
      <w:pPr>
        <w:ind w:left="3742" w:hanging="360"/>
      </w:pPr>
      <w:rPr>
        <w:rFonts w:ascii="Courier New" w:hAnsi="Courier New" w:cs="Courier New" w:hint="default"/>
      </w:rPr>
    </w:lvl>
    <w:lvl w:ilvl="5" w:tplc="04070005" w:tentative="1">
      <w:start w:val="1"/>
      <w:numFmt w:val="bullet"/>
      <w:lvlText w:val=""/>
      <w:lvlJc w:val="left"/>
      <w:pPr>
        <w:ind w:left="4462" w:hanging="360"/>
      </w:pPr>
      <w:rPr>
        <w:rFonts w:ascii="Wingdings" w:hAnsi="Wingdings" w:hint="default"/>
      </w:rPr>
    </w:lvl>
    <w:lvl w:ilvl="6" w:tplc="04070001" w:tentative="1">
      <w:start w:val="1"/>
      <w:numFmt w:val="bullet"/>
      <w:lvlText w:val=""/>
      <w:lvlJc w:val="left"/>
      <w:pPr>
        <w:ind w:left="5182" w:hanging="360"/>
      </w:pPr>
      <w:rPr>
        <w:rFonts w:ascii="Symbol" w:hAnsi="Symbol" w:hint="default"/>
      </w:rPr>
    </w:lvl>
    <w:lvl w:ilvl="7" w:tplc="04070003" w:tentative="1">
      <w:start w:val="1"/>
      <w:numFmt w:val="bullet"/>
      <w:lvlText w:val="o"/>
      <w:lvlJc w:val="left"/>
      <w:pPr>
        <w:ind w:left="5902" w:hanging="360"/>
      </w:pPr>
      <w:rPr>
        <w:rFonts w:ascii="Courier New" w:hAnsi="Courier New" w:cs="Courier New" w:hint="default"/>
      </w:rPr>
    </w:lvl>
    <w:lvl w:ilvl="8" w:tplc="04070005" w:tentative="1">
      <w:start w:val="1"/>
      <w:numFmt w:val="bullet"/>
      <w:lvlText w:val=""/>
      <w:lvlJc w:val="left"/>
      <w:pPr>
        <w:ind w:left="6622" w:hanging="360"/>
      </w:pPr>
      <w:rPr>
        <w:rFonts w:ascii="Wingdings" w:hAnsi="Wingdings" w:hint="default"/>
      </w:rPr>
    </w:lvl>
  </w:abstractNum>
  <w:abstractNum w:abstractNumId="5">
    <w:nsid w:val="44D84E29"/>
    <w:multiLevelType w:val="hybridMultilevel"/>
    <w:tmpl w:val="EDE40956"/>
    <w:lvl w:ilvl="0" w:tplc="9828E586">
      <w:start w:val="1"/>
      <w:numFmt w:val="decimal"/>
      <w:lvlText w:val="%1."/>
      <w:lvlJc w:val="left"/>
      <w:pPr>
        <w:ind w:left="504" w:hanging="360"/>
      </w:pPr>
      <w:rPr>
        <w:rFonts w:hint="default"/>
      </w:rPr>
    </w:lvl>
    <w:lvl w:ilvl="1" w:tplc="04070019" w:tentative="1">
      <w:start w:val="1"/>
      <w:numFmt w:val="lowerLetter"/>
      <w:lvlText w:val="%2."/>
      <w:lvlJc w:val="left"/>
      <w:pPr>
        <w:ind w:left="1224" w:hanging="360"/>
      </w:pPr>
    </w:lvl>
    <w:lvl w:ilvl="2" w:tplc="0407001B" w:tentative="1">
      <w:start w:val="1"/>
      <w:numFmt w:val="lowerRoman"/>
      <w:lvlText w:val="%3."/>
      <w:lvlJc w:val="right"/>
      <w:pPr>
        <w:ind w:left="1944" w:hanging="180"/>
      </w:pPr>
    </w:lvl>
    <w:lvl w:ilvl="3" w:tplc="0407000F" w:tentative="1">
      <w:start w:val="1"/>
      <w:numFmt w:val="decimal"/>
      <w:lvlText w:val="%4."/>
      <w:lvlJc w:val="left"/>
      <w:pPr>
        <w:ind w:left="2664" w:hanging="360"/>
      </w:pPr>
    </w:lvl>
    <w:lvl w:ilvl="4" w:tplc="04070019" w:tentative="1">
      <w:start w:val="1"/>
      <w:numFmt w:val="lowerLetter"/>
      <w:lvlText w:val="%5."/>
      <w:lvlJc w:val="left"/>
      <w:pPr>
        <w:ind w:left="3384" w:hanging="360"/>
      </w:pPr>
    </w:lvl>
    <w:lvl w:ilvl="5" w:tplc="0407001B" w:tentative="1">
      <w:start w:val="1"/>
      <w:numFmt w:val="lowerRoman"/>
      <w:lvlText w:val="%6."/>
      <w:lvlJc w:val="right"/>
      <w:pPr>
        <w:ind w:left="4104" w:hanging="180"/>
      </w:pPr>
    </w:lvl>
    <w:lvl w:ilvl="6" w:tplc="0407000F" w:tentative="1">
      <w:start w:val="1"/>
      <w:numFmt w:val="decimal"/>
      <w:lvlText w:val="%7."/>
      <w:lvlJc w:val="left"/>
      <w:pPr>
        <w:ind w:left="4824" w:hanging="360"/>
      </w:pPr>
    </w:lvl>
    <w:lvl w:ilvl="7" w:tplc="04070019" w:tentative="1">
      <w:start w:val="1"/>
      <w:numFmt w:val="lowerLetter"/>
      <w:lvlText w:val="%8."/>
      <w:lvlJc w:val="left"/>
      <w:pPr>
        <w:ind w:left="5544" w:hanging="360"/>
      </w:pPr>
    </w:lvl>
    <w:lvl w:ilvl="8" w:tplc="0407001B" w:tentative="1">
      <w:start w:val="1"/>
      <w:numFmt w:val="lowerRoman"/>
      <w:lvlText w:val="%9."/>
      <w:lvlJc w:val="right"/>
      <w:pPr>
        <w:ind w:left="6264" w:hanging="180"/>
      </w:pPr>
    </w:lvl>
  </w:abstractNum>
  <w:abstractNum w:abstractNumId="6">
    <w:nsid w:val="707F1A04"/>
    <w:multiLevelType w:val="hybridMultilevel"/>
    <w:tmpl w:val="906CECE4"/>
    <w:lvl w:ilvl="0" w:tplc="0407000F">
      <w:start w:val="1"/>
      <w:numFmt w:val="decimal"/>
      <w:lvlText w:val="%1."/>
      <w:lvlJc w:val="left"/>
      <w:pPr>
        <w:ind w:left="864" w:hanging="360"/>
      </w:pPr>
    </w:lvl>
    <w:lvl w:ilvl="1" w:tplc="04070019" w:tentative="1">
      <w:start w:val="1"/>
      <w:numFmt w:val="lowerLetter"/>
      <w:lvlText w:val="%2."/>
      <w:lvlJc w:val="left"/>
      <w:pPr>
        <w:ind w:left="1584" w:hanging="360"/>
      </w:pPr>
    </w:lvl>
    <w:lvl w:ilvl="2" w:tplc="0407001B" w:tentative="1">
      <w:start w:val="1"/>
      <w:numFmt w:val="lowerRoman"/>
      <w:lvlText w:val="%3."/>
      <w:lvlJc w:val="right"/>
      <w:pPr>
        <w:ind w:left="2304" w:hanging="180"/>
      </w:pPr>
    </w:lvl>
    <w:lvl w:ilvl="3" w:tplc="0407000F" w:tentative="1">
      <w:start w:val="1"/>
      <w:numFmt w:val="decimal"/>
      <w:lvlText w:val="%4."/>
      <w:lvlJc w:val="left"/>
      <w:pPr>
        <w:ind w:left="3024" w:hanging="360"/>
      </w:pPr>
    </w:lvl>
    <w:lvl w:ilvl="4" w:tplc="04070019" w:tentative="1">
      <w:start w:val="1"/>
      <w:numFmt w:val="lowerLetter"/>
      <w:lvlText w:val="%5."/>
      <w:lvlJc w:val="left"/>
      <w:pPr>
        <w:ind w:left="3744" w:hanging="360"/>
      </w:pPr>
    </w:lvl>
    <w:lvl w:ilvl="5" w:tplc="0407001B" w:tentative="1">
      <w:start w:val="1"/>
      <w:numFmt w:val="lowerRoman"/>
      <w:lvlText w:val="%6."/>
      <w:lvlJc w:val="right"/>
      <w:pPr>
        <w:ind w:left="4464" w:hanging="180"/>
      </w:pPr>
    </w:lvl>
    <w:lvl w:ilvl="6" w:tplc="0407000F" w:tentative="1">
      <w:start w:val="1"/>
      <w:numFmt w:val="decimal"/>
      <w:lvlText w:val="%7."/>
      <w:lvlJc w:val="left"/>
      <w:pPr>
        <w:ind w:left="5184" w:hanging="360"/>
      </w:pPr>
    </w:lvl>
    <w:lvl w:ilvl="7" w:tplc="04070019" w:tentative="1">
      <w:start w:val="1"/>
      <w:numFmt w:val="lowerLetter"/>
      <w:lvlText w:val="%8."/>
      <w:lvlJc w:val="left"/>
      <w:pPr>
        <w:ind w:left="5904" w:hanging="360"/>
      </w:pPr>
    </w:lvl>
    <w:lvl w:ilvl="8" w:tplc="0407001B" w:tentative="1">
      <w:start w:val="1"/>
      <w:numFmt w:val="lowerRoman"/>
      <w:lvlText w:val="%9."/>
      <w:lvlJc w:val="right"/>
      <w:pPr>
        <w:ind w:left="6624" w:hanging="180"/>
      </w:pPr>
    </w:lvl>
  </w:abstractNum>
  <w:abstractNum w:abstractNumId="7">
    <w:nsid w:val="77A703CD"/>
    <w:multiLevelType w:val="hybridMultilevel"/>
    <w:tmpl w:val="1506075A"/>
    <w:lvl w:ilvl="0" w:tplc="04070009">
      <w:start w:val="1"/>
      <w:numFmt w:val="bullet"/>
      <w:lvlText w:val=""/>
      <w:lvlJc w:val="left"/>
      <w:pPr>
        <w:ind w:left="862" w:hanging="360"/>
      </w:pPr>
      <w:rPr>
        <w:rFonts w:ascii="Wingdings" w:hAnsi="Wingdings" w:hint="default"/>
      </w:rPr>
    </w:lvl>
    <w:lvl w:ilvl="1" w:tplc="04070003" w:tentative="1">
      <w:start w:val="1"/>
      <w:numFmt w:val="bullet"/>
      <w:lvlText w:val="o"/>
      <w:lvlJc w:val="left"/>
      <w:pPr>
        <w:ind w:left="1582" w:hanging="360"/>
      </w:pPr>
      <w:rPr>
        <w:rFonts w:ascii="Courier New" w:hAnsi="Courier New" w:cs="Courier New" w:hint="default"/>
      </w:rPr>
    </w:lvl>
    <w:lvl w:ilvl="2" w:tplc="04070005" w:tentative="1">
      <w:start w:val="1"/>
      <w:numFmt w:val="bullet"/>
      <w:lvlText w:val=""/>
      <w:lvlJc w:val="left"/>
      <w:pPr>
        <w:ind w:left="2302" w:hanging="360"/>
      </w:pPr>
      <w:rPr>
        <w:rFonts w:ascii="Wingdings" w:hAnsi="Wingdings" w:hint="default"/>
      </w:rPr>
    </w:lvl>
    <w:lvl w:ilvl="3" w:tplc="04070001" w:tentative="1">
      <w:start w:val="1"/>
      <w:numFmt w:val="bullet"/>
      <w:lvlText w:val=""/>
      <w:lvlJc w:val="left"/>
      <w:pPr>
        <w:ind w:left="3022" w:hanging="360"/>
      </w:pPr>
      <w:rPr>
        <w:rFonts w:ascii="Symbol" w:hAnsi="Symbol" w:hint="default"/>
      </w:rPr>
    </w:lvl>
    <w:lvl w:ilvl="4" w:tplc="04070003" w:tentative="1">
      <w:start w:val="1"/>
      <w:numFmt w:val="bullet"/>
      <w:lvlText w:val="o"/>
      <w:lvlJc w:val="left"/>
      <w:pPr>
        <w:ind w:left="3742" w:hanging="360"/>
      </w:pPr>
      <w:rPr>
        <w:rFonts w:ascii="Courier New" w:hAnsi="Courier New" w:cs="Courier New" w:hint="default"/>
      </w:rPr>
    </w:lvl>
    <w:lvl w:ilvl="5" w:tplc="04070005" w:tentative="1">
      <w:start w:val="1"/>
      <w:numFmt w:val="bullet"/>
      <w:lvlText w:val=""/>
      <w:lvlJc w:val="left"/>
      <w:pPr>
        <w:ind w:left="4462" w:hanging="360"/>
      </w:pPr>
      <w:rPr>
        <w:rFonts w:ascii="Wingdings" w:hAnsi="Wingdings" w:hint="default"/>
      </w:rPr>
    </w:lvl>
    <w:lvl w:ilvl="6" w:tplc="04070001" w:tentative="1">
      <w:start w:val="1"/>
      <w:numFmt w:val="bullet"/>
      <w:lvlText w:val=""/>
      <w:lvlJc w:val="left"/>
      <w:pPr>
        <w:ind w:left="5182" w:hanging="360"/>
      </w:pPr>
      <w:rPr>
        <w:rFonts w:ascii="Symbol" w:hAnsi="Symbol" w:hint="default"/>
      </w:rPr>
    </w:lvl>
    <w:lvl w:ilvl="7" w:tplc="04070003" w:tentative="1">
      <w:start w:val="1"/>
      <w:numFmt w:val="bullet"/>
      <w:lvlText w:val="o"/>
      <w:lvlJc w:val="left"/>
      <w:pPr>
        <w:ind w:left="5902" w:hanging="360"/>
      </w:pPr>
      <w:rPr>
        <w:rFonts w:ascii="Courier New" w:hAnsi="Courier New" w:cs="Courier New" w:hint="default"/>
      </w:rPr>
    </w:lvl>
    <w:lvl w:ilvl="8" w:tplc="04070005" w:tentative="1">
      <w:start w:val="1"/>
      <w:numFmt w:val="bullet"/>
      <w:lvlText w:val=""/>
      <w:lvlJc w:val="left"/>
      <w:pPr>
        <w:ind w:left="6622" w:hanging="360"/>
      </w:pPr>
      <w:rPr>
        <w:rFonts w:ascii="Wingdings" w:hAnsi="Wingdings" w:hint="default"/>
      </w:rPr>
    </w:lvl>
  </w:abstractNum>
  <w:abstractNum w:abstractNumId="8">
    <w:nsid w:val="7A597FCA"/>
    <w:multiLevelType w:val="hybridMultilevel"/>
    <w:tmpl w:val="72628B5C"/>
    <w:lvl w:ilvl="0" w:tplc="04070005">
      <w:start w:val="1"/>
      <w:numFmt w:val="bullet"/>
      <w:lvlText w:val=""/>
      <w:lvlJc w:val="left"/>
      <w:pPr>
        <w:ind w:left="862" w:hanging="360"/>
      </w:pPr>
      <w:rPr>
        <w:rFonts w:ascii="Wingdings" w:hAnsi="Wingdings" w:hint="default"/>
      </w:rPr>
    </w:lvl>
    <w:lvl w:ilvl="1" w:tplc="04070003" w:tentative="1">
      <w:start w:val="1"/>
      <w:numFmt w:val="bullet"/>
      <w:lvlText w:val="o"/>
      <w:lvlJc w:val="left"/>
      <w:pPr>
        <w:ind w:left="1582" w:hanging="360"/>
      </w:pPr>
      <w:rPr>
        <w:rFonts w:ascii="Courier New" w:hAnsi="Courier New" w:cs="Courier New" w:hint="default"/>
      </w:rPr>
    </w:lvl>
    <w:lvl w:ilvl="2" w:tplc="04070005" w:tentative="1">
      <w:start w:val="1"/>
      <w:numFmt w:val="bullet"/>
      <w:lvlText w:val=""/>
      <w:lvlJc w:val="left"/>
      <w:pPr>
        <w:ind w:left="2302" w:hanging="360"/>
      </w:pPr>
      <w:rPr>
        <w:rFonts w:ascii="Wingdings" w:hAnsi="Wingdings" w:hint="default"/>
      </w:rPr>
    </w:lvl>
    <w:lvl w:ilvl="3" w:tplc="04070001" w:tentative="1">
      <w:start w:val="1"/>
      <w:numFmt w:val="bullet"/>
      <w:lvlText w:val=""/>
      <w:lvlJc w:val="left"/>
      <w:pPr>
        <w:ind w:left="3022" w:hanging="360"/>
      </w:pPr>
      <w:rPr>
        <w:rFonts w:ascii="Symbol" w:hAnsi="Symbol" w:hint="default"/>
      </w:rPr>
    </w:lvl>
    <w:lvl w:ilvl="4" w:tplc="04070003" w:tentative="1">
      <w:start w:val="1"/>
      <w:numFmt w:val="bullet"/>
      <w:lvlText w:val="o"/>
      <w:lvlJc w:val="left"/>
      <w:pPr>
        <w:ind w:left="3742" w:hanging="360"/>
      </w:pPr>
      <w:rPr>
        <w:rFonts w:ascii="Courier New" w:hAnsi="Courier New" w:cs="Courier New" w:hint="default"/>
      </w:rPr>
    </w:lvl>
    <w:lvl w:ilvl="5" w:tplc="04070005" w:tentative="1">
      <w:start w:val="1"/>
      <w:numFmt w:val="bullet"/>
      <w:lvlText w:val=""/>
      <w:lvlJc w:val="left"/>
      <w:pPr>
        <w:ind w:left="4462" w:hanging="360"/>
      </w:pPr>
      <w:rPr>
        <w:rFonts w:ascii="Wingdings" w:hAnsi="Wingdings" w:hint="default"/>
      </w:rPr>
    </w:lvl>
    <w:lvl w:ilvl="6" w:tplc="04070001" w:tentative="1">
      <w:start w:val="1"/>
      <w:numFmt w:val="bullet"/>
      <w:lvlText w:val=""/>
      <w:lvlJc w:val="left"/>
      <w:pPr>
        <w:ind w:left="5182" w:hanging="360"/>
      </w:pPr>
      <w:rPr>
        <w:rFonts w:ascii="Symbol" w:hAnsi="Symbol" w:hint="default"/>
      </w:rPr>
    </w:lvl>
    <w:lvl w:ilvl="7" w:tplc="04070003" w:tentative="1">
      <w:start w:val="1"/>
      <w:numFmt w:val="bullet"/>
      <w:lvlText w:val="o"/>
      <w:lvlJc w:val="left"/>
      <w:pPr>
        <w:ind w:left="5902" w:hanging="360"/>
      </w:pPr>
      <w:rPr>
        <w:rFonts w:ascii="Courier New" w:hAnsi="Courier New" w:cs="Courier New" w:hint="default"/>
      </w:rPr>
    </w:lvl>
    <w:lvl w:ilvl="8" w:tplc="04070005" w:tentative="1">
      <w:start w:val="1"/>
      <w:numFmt w:val="bullet"/>
      <w:lvlText w:val=""/>
      <w:lvlJc w:val="left"/>
      <w:pPr>
        <w:ind w:left="6622"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6"/>
  </w:num>
  <w:num w:numId="6">
    <w:abstractNumId w:val="5"/>
  </w:num>
  <w:num w:numId="7">
    <w:abstractNumId w:val="8"/>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9"/>
  <w:displayBackgroundShape/>
  <w:proofState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720"/>
  <w:autoHyphenation/>
  <w:hyphenationZone w:val="425"/>
  <w:drawingGridHorizontalSpacing w:val="85"/>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0E35"/>
    <w:rsid w:val="00005601"/>
    <w:rsid w:val="00005993"/>
    <w:rsid w:val="00011486"/>
    <w:rsid w:val="00017BA3"/>
    <w:rsid w:val="00046020"/>
    <w:rsid w:val="0006536F"/>
    <w:rsid w:val="00077BC7"/>
    <w:rsid w:val="00084DC5"/>
    <w:rsid w:val="000900BE"/>
    <w:rsid w:val="000A3970"/>
    <w:rsid w:val="000B0D3A"/>
    <w:rsid w:val="000E34CA"/>
    <w:rsid w:val="000E3C56"/>
    <w:rsid w:val="001076AB"/>
    <w:rsid w:val="00134718"/>
    <w:rsid w:val="001425B5"/>
    <w:rsid w:val="00150062"/>
    <w:rsid w:val="00150DA1"/>
    <w:rsid w:val="00160577"/>
    <w:rsid w:val="00166DED"/>
    <w:rsid w:val="00182BD4"/>
    <w:rsid w:val="001A2BC0"/>
    <w:rsid w:val="001A6F5C"/>
    <w:rsid w:val="001B3BBF"/>
    <w:rsid w:val="001F7754"/>
    <w:rsid w:val="002174B4"/>
    <w:rsid w:val="00220396"/>
    <w:rsid w:val="002845AA"/>
    <w:rsid w:val="002858B4"/>
    <w:rsid w:val="0029790E"/>
    <w:rsid w:val="002B073E"/>
    <w:rsid w:val="002C1AE6"/>
    <w:rsid w:val="002D1D91"/>
    <w:rsid w:val="002E67D2"/>
    <w:rsid w:val="00316EDD"/>
    <w:rsid w:val="0031730C"/>
    <w:rsid w:val="0034051C"/>
    <w:rsid w:val="00340E35"/>
    <w:rsid w:val="00375157"/>
    <w:rsid w:val="003A1F01"/>
    <w:rsid w:val="003C6330"/>
    <w:rsid w:val="003E7DCE"/>
    <w:rsid w:val="003F445C"/>
    <w:rsid w:val="00410E30"/>
    <w:rsid w:val="004751C5"/>
    <w:rsid w:val="00476ACA"/>
    <w:rsid w:val="00484DEC"/>
    <w:rsid w:val="004B7FDE"/>
    <w:rsid w:val="004C450C"/>
    <w:rsid w:val="004C5422"/>
    <w:rsid w:val="004E375A"/>
    <w:rsid w:val="004F1942"/>
    <w:rsid w:val="004F1AF2"/>
    <w:rsid w:val="004F67E6"/>
    <w:rsid w:val="00517FA5"/>
    <w:rsid w:val="005353C8"/>
    <w:rsid w:val="00545075"/>
    <w:rsid w:val="00560638"/>
    <w:rsid w:val="00570A71"/>
    <w:rsid w:val="00576B77"/>
    <w:rsid w:val="005B5A08"/>
    <w:rsid w:val="005D31DA"/>
    <w:rsid w:val="005D412B"/>
    <w:rsid w:val="005E6B04"/>
    <w:rsid w:val="005F2498"/>
    <w:rsid w:val="005F3ACC"/>
    <w:rsid w:val="0060607F"/>
    <w:rsid w:val="00615DD5"/>
    <w:rsid w:val="00634CAD"/>
    <w:rsid w:val="00643611"/>
    <w:rsid w:val="00664F8C"/>
    <w:rsid w:val="006A39BC"/>
    <w:rsid w:val="006B54A8"/>
    <w:rsid w:val="007059D7"/>
    <w:rsid w:val="00743725"/>
    <w:rsid w:val="00757C6F"/>
    <w:rsid w:val="0077612F"/>
    <w:rsid w:val="0079429F"/>
    <w:rsid w:val="007A13A2"/>
    <w:rsid w:val="007A3E46"/>
    <w:rsid w:val="007B52E5"/>
    <w:rsid w:val="007B5F16"/>
    <w:rsid w:val="007C3A8D"/>
    <w:rsid w:val="007E5C69"/>
    <w:rsid w:val="00805304"/>
    <w:rsid w:val="00821DA9"/>
    <w:rsid w:val="00842705"/>
    <w:rsid w:val="00861915"/>
    <w:rsid w:val="00875E15"/>
    <w:rsid w:val="008766FE"/>
    <w:rsid w:val="00893D1F"/>
    <w:rsid w:val="008A37D7"/>
    <w:rsid w:val="008A4B13"/>
    <w:rsid w:val="008B12F9"/>
    <w:rsid w:val="008C01E9"/>
    <w:rsid w:val="008C3BB6"/>
    <w:rsid w:val="008D6BF9"/>
    <w:rsid w:val="008E2A29"/>
    <w:rsid w:val="009006AF"/>
    <w:rsid w:val="00926765"/>
    <w:rsid w:val="009424A6"/>
    <w:rsid w:val="00944C19"/>
    <w:rsid w:val="009575A6"/>
    <w:rsid w:val="00963ECF"/>
    <w:rsid w:val="00993996"/>
    <w:rsid w:val="009D7509"/>
    <w:rsid w:val="00A0600F"/>
    <w:rsid w:val="00A24977"/>
    <w:rsid w:val="00A356A9"/>
    <w:rsid w:val="00A36DDC"/>
    <w:rsid w:val="00A42661"/>
    <w:rsid w:val="00A5111C"/>
    <w:rsid w:val="00A63DFA"/>
    <w:rsid w:val="00A727A2"/>
    <w:rsid w:val="00A72BEB"/>
    <w:rsid w:val="00A8684A"/>
    <w:rsid w:val="00A875EF"/>
    <w:rsid w:val="00A92925"/>
    <w:rsid w:val="00AB1CBC"/>
    <w:rsid w:val="00AC2A04"/>
    <w:rsid w:val="00AE4029"/>
    <w:rsid w:val="00AE68E4"/>
    <w:rsid w:val="00AF231F"/>
    <w:rsid w:val="00B23BCB"/>
    <w:rsid w:val="00B27F69"/>
    <w:rsid w:val="00B45358"/>
    <w:rsid w:val="00B5626B"/>
    <w:rsid w:val="00B7375C"/>
    <w:rsid w:val="00B83807"/>
    <w:rsid w:val="00B87F27"/>
    <w:rsid w:val="00B92E32"/>
    <w:rsid w:val="00BA0A3F"/>
    <w:rsid w:val="00BA63E3"/>
    <w:rsid w:val="00BA7D25"/>
    <w:rsid w:val="00BA7EC1"/>
    <w:rsid w:val="00BB6D97"/>
    <w:rsid w:val="00BD2EAD"/>
    <w:rsid w:val="00BE02F4"/>
    <w:rsid w:val="00C03A56"/>
    <w:rsid w:val="00C327AE"/>
    <w:rsid w:val="00C443D7"/>
    <w:rsid w:val="00C6360F"/>
    <w:rsid w:val="00C64F87"/>
    <w:rsid w:val="00C71B61"/>
    <w:rsid w:val="00C7227B"/>
    <w:rsid w:val="00C85FF2"/>
    <w:rsid w:val="00CB4D2B"/>
    <w:rsid w:val="00D15446"/>
    <w:rsid w:val="00D27C8E"/>
    <w:rsid w:val="00D5439E"/>
    <w:rsid w:val="00D82817"/>
    <w:rsid w:val="00D82E35"/>
    <w:rsid w:val="00DB6B07"/>
    <w:rsid w:val="00DC653C"/>
    <w:rsid w:val="00DF3E45"/>
    <w:rsid w:val="00DF4277"/>
    <w:rsid w:val="00E0311F"/>
    <w:rsid w:val="00E13ACB"/>
    <w:rsid w:val="00E149A1"/>
    <w:rsid w:val="00E43102"/>
    <w:rsid w:val="00E8153A"/>
    <w:rsid w:val="00E976D3"/>
    <w:rsid w:val="00EC3ABD"/>
    <w:rsid w:val="00EE3145"/>
    <w:rsid w:val="00EE718E"/>
    <w:rsid w:val="00F265FF"/>
    <w:rsid w:val="00F273A3"/>
    <w:rsid w:val="00F46937"/>
    <w:rsid w:val="00F8338F"/>
    <w:rsid w:val="00F9241B"/>
    <w:rsid w:val="00F94CA6"/>
    <w:rsid w:val="00FC4F05"/>
    <w:rsid w:val="00FE27E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Normal Indent" w:qFormat="1"/>
    <w:lsdException w:name="List Bullet" w:semiHidden="0" w:uiPriority="9" w:unhideWhenUsed="0" w:qFormat="1"/>
    <w:lsdException w:name="List Number" w:semiHidden="0" w:uiPriority="9" w:unhideWhenUsed="0" w:qFormat="1"/>
    <w:lsdException w:name="List Bullet 2" w:semiHidden="0" w:uiPriority="10" w:unhideWhenUsed="0" w:qFormat="1"/>
    <w:lsdException w:name="List Number 2" w:semiHidden="0" w:uiPriority="10" w:unhideWhenUsed="0" w:qFormat="1"/>
    <w:lsdException w:name="Title" w:semiHidden="0" w:uiPriority="4" w:unhideWhenUsed="0" w:qFormat="1"/>
    <w:lsdException w:name="List Continue" w:semiHidden="0" w:uiPriority="9" w:unhideWhenUsed="0" w:qFormat="1"/>
    <w:lsdException w:name="List Continue 2" w:semiHidden="0" w:uiPriority="10"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Placeholder Text"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6"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spacing w:after="0" w:line="240" w:lineRule="auto"/>
    </w:pPr>
    <w:rPr>
      <w:sz w:val="17"/>
      <w:lang w:val="de-DE"/>
    </w:rPr>
  </w:style>
  <w:style w:type="paragraph" w:styleId="berschrift1">
    <w:name w:val="heading 1"/>
    <w:basedOn w:val="Standard"/>
    <w:next w:val="Standard"/>
    <w:link w:val="berschrift1Zchn"/>
    <w:uiPriority w:val="1"/>
    <w:semiHidden/>
    <w:unhideWhenUsed/>
    <w:pPr>
      <w:outlineLvl w:val="0"/>
    </w:pPr>
    <w:rPr>
      <w:rFonts w:asciiTheme="majorHAnsi" w:hAnsiTheme="majorHAnsi"/>
      <w:sz w:val="96"/>
      <w:szCs w:val="96"/>
    </w:rPr>
  </w:style>
  <w:style w:type="paragraph" w:styleId="berschrift2">
    <w:name w:val="heading 2"/>
    <w:basedOn w:val="berschrift1"/>
    <w:next w:val="Standard"/>
    <w:link w:val="berschrift2Zchn"/>
    <w:uiPriority w:val="1"/>
    <w:semiHidden/>
    <w:unhideWhenUsed/>
    <w:qFormat/>
    <w:pPr>
      <w:outlineLvl w:val="1"/>
    </w:pPr>
    <w:rPr>
      <w:i/>
      <w:sz w:val="32"/>
      <w:szCs w:val="32"/>
    </w:rPr>
  </w:style>
  <w:style w:type="paragraph" w:styleId="berschrift3">
    <w:name w:val="heading 3"/>
    <w:basedOn w:val="Standard"/>
    <w:next w:val="Standard"/>
    <w:link w:val="berschrift3Zchn"/>
    <w:uiPriority w:val="1"/>
    <w:semiHidden/>
    <w:unhideWhenUsed/>
    <w:qFormat/>
    <w:pPr>
      <w:outlineLvl w:val="2"/>
    </w:pPr>
    <w:rPr>
      <w:rFonts w:asciiTheme="majorHAnsi" w:hAnsiTheme="majorHAnsi"/>
      <w:color w:val="FFFFFF" w:themeColor="background1"/>
      <w:sz w:val="52"/>
      <w:szCs w:val="56"/>
    </w:rPr>
  </w:style>
  <w:style w:type="paragraph" w:styleId="berschrift4">
    <w:name w:val="heading 4"/>
    <w:basedOn w:val="Standard"/>
    <w:next w:val="Standard"/>
    <w:link w:val="berschrift4Zchn"/>
    <w:uiPriority w:val="1"/>
    <w:unhideWhenUsed/>
    <w:qFormat/>
    <w:pPr>
      <w:ind w:left="14"/>
      <w:outlineLvl w:val="3"/>
    </w:pPr>
    <w:rPr>
      <w:rFonts w:asciiTheme="majorHAnsi" w:hAnsiTheme="majorHAnsi"/>
      <w:sz w:val="32"/>
      <w:szCs w:val="36"/>
    </w:rPr>
  </w:style>
  <w:style w:type="paragraph" w:styleId="berschrift5">
    <w:name w:val="heading 5"/>
    <w:basedOn w:val="Standard"/>
    <w:next w:val="Standard"/>
    <w:link w:val="berschrift5Zchn"/>
    <w:uiPriority w:val="1"/>
    <w:semiHidden/>
    <w:unhideWhenUsed/>
    <w:qFormat/>
    <w:pPr>
      <w:spacing w:after="200"/>
      <w:outlineLvl w:val="4"/>
    </w:pPr>
    <w:rPr>
      <w:rFonts w:asciiTheme="majorHAnsi" w:hAnsiTheme="majorHAnsi"/>
      <w:sz w:val="18"/>
      <w:szCs w:val="20"/>
    </w:rPr>
  </w:style>
  <w:style w:type="paragraph" w:styleId="berschrift6">
    <w:name w:val="heading 6"/>
    <w:basedOn w:val="berschrift4"/>
    <w:next w:val="Standard"/>
    <w:link w:val="berschrift6Zchn"/>
    <w:uiPriority w:val="1"/>
    <w:semiHidden/>
    <w:unhideWhenUsed/>
    <w:qFormat/>
    <w:pPr>
      <w:outlineLvl w:val="5"/>
    </w:pPr>
    <w:rPr>
      <w:b/>
      <w:noProof/>
      <w:color w:val="FFFFFF" w:themeColor="background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Pr>
      <w:rFonts w:ascii="Tahoma" w:hAnsi="Tahoma" w:cs="Tahoma"/>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character" w:customStyle="1" w:styleId="berschrift1Zchn">
    <w:name w:val="Überschrift 1 Zchn"/>
    <w:basedOn w:val="Absatz-Standardschriftart"/>
    <w:link w:val="berschrift1"/>
    <w:uiPriority w:val="1"/>
    <w:semiHidden/>
    <w:rPr>
      <w:rFonts w:asciiTheme="majorHAnsi" w:hAnsiTheme="majorHAnsi"/>
      <w:sz w:val="96"/>
      <w:szCs w:val="96"/>
    </w:rPr>
  </w:style>
  <w:style w:type="character" w:customStyle="1" w:styleId="berschrift2Zchn">
    <w:name w:val="Überschrift 2 Zchn"/>
    <w:basedOn w:val="Absatz-Standardschriftart"/>
    <w:link w:val="berschrift2"/>
    <w:uiPriority w:val="1"/>
    <w:semiHidden/>
    <w:rPr>
      <w:rFonts w:asciiTheme="majorHAnsi" w:hAnsiTheme="majorHAnsi"/>
      <w:i/>
      <w:sz w:val="32"/>
      <w:szCs w:val="32"/>
    </w:rPr>
  </w:style>
  <w:style w:type="paragraph" w:customStyle="1" w:styleId="NewsletterDatum">
    <w:name w:val="Newsletter – Datum"/>
    <w:basedOn w:val="Standard"/>
    <w:link w:val="NewsletterDatumZchn"/>
    <w:qFormat/>
    <w:rPr>
      <w:rFonts w:asciiTheme="majorHAnsi" w:hAnsiTheme="majorHAnsi"/>
      <w:b/>
    </w:rPr>
  </w:style>
  <w:style w:type="paragraph" w:customStyle="1" w:styleId="NewsletterJahrgang">
    <w:name w:val="Newsletter – Jahrgang"/>
    <w:basedOn w:val="Standard"/>
    <w:qFormat/>
    <w:pPr>
      <w:jc w:val="right"/>
    </w:pPr>
    <w:rPr>
      <w:rFonts w:asciiTheme="majorHAnsi" w:hAnsiTheme="majorHAnsi"/>
      <w:b/>
      <w:color w:val="FFFFFF" w:themeColor="background1"/>
      <w:sz w:val="20"/>
    </w:rPr>
  </w:style>
  <w:style w:type="character" w:customStyle="1" w:styleId="berschrift3Zchn">
    <w:name w:val="Überschrift 3 Zchn"/>
    <w:basedOn w:val="Absatz-Standardschriftart"/>
    <w:link w:val="berschrift3"/>
    <w:uiPriority w:val="1"/>
    <w:semiHidden/>
    <w:rPr>
      <w:rFonts w:asciiTheme="majorHAnsi" w:hAnsiTheme="majorHAnsi"/>
      <w:color w:val="FFFFFF" w:themeColor="background1"/>
      <w:sz w:val="52"/>
      <w:szCs w:val="56"/>
    </w:rPr>
  </w:style>
  <w:style w:type="paragraph" w:customStyle="1" w:styleId="NewsletterTextkrper">
    <w:name w:val="Newsletter – Textkörper"/>
    <w:basedOn w:val="Standard"/>
    <w:qFormat/>
    <w:pPr>
      <w:spacing w:after="130" w:line="260" w:lineRule="exact"/>
      <w:ind w:left="144" w:right="144"/>
    </w:pPr>
  </w:style>
  <w:style w:type="character" w:customStyle="1" w:styleId="berschrift4Zchn">
    <w:name w:val="Überschrift 4 Zchn"/>
    <w:basedOn w:val="Absatz-Standardschriftart"/>
    <w:link w:val="berschrift4"/>
    <w:uiPriority w:val="1"/>
    <w:rPr>
      <w:rFonts w:asciiTheme="majorHAnsi" w:hAnsiTheme="majorHAnsi"/>
      <w:sz w:val="32"/>
      <w:szCs w:val="36"/>
    </w:rPr>
  </w:style>
  <w:style w:type="character" w:customStyle="1" w:styleId="berschrift5Zchn">
    <w:name w:val="Überschrift 5 Zchn"/>
    <w:basedOn w:val="Absatz-Standardschriftart"/>
    <w:link w:val="berschrift5"/>
    <w:uiPriority w:val="1"/>
    <w:semiHidden/>
    <w:rPr>
      <w:rFonts w:asciiTheme="majorHAnsi" w:hAnsiTheme="majorHAnsi"/>
      <w:sz w:val="18"/>
      <w:szCs w:val="20"/>
    </w:rPr>
  </w:style>
  <w:style w:type="paragraph" w:customStyle="1" w:styleId="Inhalte">
    <w:name w:val="Inhalte"/>
    <w:basedOn w:val="Standard"/>
    <w:qFormat/>
    <w:pPr>
      <w:tabs>
        <w:tab w:val="left" w:pos="2304"/>
      </w:tabs>
      <w:spacing w:after="200" w:line="360" w:lineRule="auto"/>
      <w:contextualSpacing/>
    </w:pPr>
  </w:style>
  <w:style w:type="paragraph" w:styleId="Kopfzeile">
    <w:name w:val="header"/>
    <w:basedOn w:val="Standard"/>
    <w:link w:val="KopfzeileZchn"/>
    <w:uiPriority w:val="99"/>
    <w:semiHidden/>
    <w:unhideWhenUsed/>
    <w:pPr>
      <w:tabs>
        <w:tab w:val="center" w:pos="4680"/>
        <w:tab w:val="right" w:pos="9360"/>
      </w:tabs>
    </w:pPr>
  </w:style>
  <w:style w:type="character" w:customStyle="1" w:styleId="KopfzeileZchn">
    <w:name w:val="Kopfzeile Zchn"/>
    <w:basedOn w:val="Absatz-Standardschriftart"/>
    <w:link w:val="Kopfzeile"/>
    <w:uiPriority w:val="99"/>
    <w:semiHidden/>
    <w:rPr>
      <w:sz w:val="16"/>
    </w:rPr>
  </w:style>
  <w:style w:type="paragraph" w:styleId="Fuzeile">
    <w:name w:val="footer"/>
    <w:basedOn w:val="Standard"/>
    <w:link w:val="FuzeileZchn"/>
    <w:uiPriority w:val="99"/>
    <w:semiHidden/>
    <w:unhideWhenUsed/>
    <w:pPr>
      <w:tabs>
        <w:tab w:val="center" w:pos="4680"/>
        <w:tab w:val="right" w:pos="9360"/>
      </w:tabs>
    </w:pPr>
  </w:style>
  <w:style w:type="character" w:customStyle="1" w:styleId="FuzeileZchn">
    <w:name w:val="Fußzeile Zchn"/>
    <w:basedOn w:val="Absatz-Standardschriftart"/>
    <w:link w:val="Fuzeile"/>
    <w:uiPriority w:val="99"/>
    <w:semiHidden/>
    <w:rPr>
      <w:sz w:val="16"/>
    </w:rPr>
  </w:style>
  <w:style w:type="paragraph" w:customStyle="1" w:styleId="Seitenzahlrechts">
    <w:name w:val="Seitenzahl rechts"/>
    <w:basedOn w:val="Standard"/>
    <w:qFormat/>
    <w:pPr>
      <w:ind w:right="144"/>
      <w:jc w:val="right"/>
    </w:pPr>
    <w:rPr>
      <w:rFonts w:asciiTheme="majorHAnsi" w:hAnsiTheme="majorHAnsi"/>
      <w:b/>
      <w:color w:val="FFFFFF" w:themeColor="background1"/>
      <w:sz w:val="20"/>
    </w:rPr>
  </w:style>
  <w:style w:type="paragraph" w:customStyle="1" w:styleId="Seitenzahllinks">
    <w:name w:val="Seitenzahl links"/>
    <w:basedOn w:val="Standard"/>
    <w:qFormat/>
    <w:pPr>
      <w:ind w:left="144"/>
    </w:pPr>
    <w:rPr>
      <w:rFonts w:asciiTheme="majorHAnsi" w:hAnsiTheme="majorHAnsi"/>
      <w:b/>
      <w:color w:val="FFFFFF" w:themeColor="background1"/>
      <w:sz w:val="22"/>
    </w:rPr>
  </w:style>
  <w:style w:type="character" w:customStyle="1" w:styleId="berschrift6Zchn">
    <w:name w:val="Überschrift 6 Zchn"/>
    <w:basedOn w:val="Absatz-Standardschriftart"/>
    <w:link w:val="berschrift6"/>
    <w:uiPriority w:val="1"/>
    <w:semiHidden/>
    <w:rPr>
      <w:rFonts w:asciiTheme="majorHAnsi" w:hAnsiTheme="majorHAnsi"/>
      <w:b/>
      <w:noProof/>
      <w:color w:val="FFFFFF" w:themeColor="background1"/>
      <w:sz w:val="32"/>
      <w:szCs w:val="36"/>
    </w:rPr>
  </w:style>
  <w:style w:type="paragraph" w:customStyle="1" w:styleId="Fotobeschriftung">
    <w:name w:val="Fotobeschriftung"/>
    <w:basedOn w:val="Standard"/>
    <w:qFormat/>
    <w:pPr>
      <w:spacing w:after="40" w:line="288" w:lineRule="auto"/>
      <w:jc w:val="right"/>
    </w:pPr>
    <w:rPr>
      <w:i/>
      <w:sz w:val="16"/>
      <w:szCs w:val="20"/>
    </w:rPr>
  </w:style>
  <w:style w:type="paragraph" w:customStyle="1" w:styleId="GroesZitat">
    <w:name w:val="Großes Zitat"/>
    <w:basedOn w:val="Standard"/>
    <w:qFormat/>
    <w:pPr>
      <w:spacing w:line="288" w:lineRule="auto"/>
    </w:pPr>
    <w:rPr>
      <w:rFonts w:asciiTheme="majorHAnsi" w:hAnsiTheme="majorHAnsi"/>
      <w:i/>
      <w:color w:val="9BBB59" w:themeColor="accent3"/>
      <w:sz w:val="24"/>
      <w:szCs w:val="28"/>
    </w:rPr>
  </w:style>
  <w:style w:type="paragraph" w:customStyle="1" w:styleId="KurzartikelgroerTyp">
    <w:name w:val="Kurzartikel – großer Typ"/>
    <w:basedOn w:val="Standard"/>
    <w:qFormat/>
    <w:pPr>
      <w:spacing w:after="120" w:line="360" w:lineRule="auto"/>
    </w:pPr>
    <w:rPr>
      <w:sz w:val="24"/>
    </w:rPr>
  </w:style>
  <w:style w:type="paragraph" w:customStyle="1" w:styleId="RandleisteUntertitel">
    <w:name w:val="Randleiste – Untertitel"/>
    <w:basedOn w:val="Standard"/>
    <w:qFormat/>
    <w:pPr>
      <w:spacing w:after="120"/>
    </w:pPr>
    <w:rPr>
      <w:rFonts w:asciiTheme="majorHAnsi" w:hAnsiTheme="majorHAnsi"/>
      <w:sz w:val="20"/>
      <w:szCs w:val="20"/>
    </w:rPr>
  </w:style>
  <w:style w:type="paragraph" w:customStyle="1" w:styleId="RandleisteTitel">
    <w:name w:val="Randleiste – Titel"/>
    <w:basedOn w:val="Standard"/>
    <w:qFormat/>
    <w:pPr>
      <w:pBdr>
        <w:bottom w:val="single" w:sz="4" w:space="1" w:color="9BBB59" w:themeColor="accent3"/>
      </w:pBdr>
      <w:spacing w:before="200" w:after="200" w:line="276" w:lineRule="auto"/>
    </w:pPr>
    <w:rPr>
      <w:rFonts w:asciiTheme="majorHAnsi" w:hAnsiTheme="majorHAnsi"/>
      <w:color w:val="76923C" w:themeColor="accent3" w:themeShade="BF"/>
      <w:sz w:val="24"/>
    </w:rPr>
  </w:style>
  <w:style w:type="paragraph" w:customStyle="1" w:styleId="Firmenslogan">
    <w:name w:val="Firmenslogan"/>
    <w:basedOn w:val="Standard"/>
    <w:qFormat/>
    <w:pPr>
      <w:spacing w:before="200" w:after="200"/>
    </w:pPr>
    <w:rPr>
      <w:rFonts w:asciiTheme="majorHAnsi" w:hAnsiTheme="majorHAnsi"/>
      <w:i/>
    </w:rPr>
  </w:style>
  <w:style w:type="paragraph" w:customStyle="1" w:styleId="RandleisteTextkrper">
    <w:name w:val="Randleiste – Textkörper"/>
    <w:basedOn w:val="Standard"/>
    <w:qFormat/>
    <w:pPr>
      <w:spacing w:after="200" w:line="384" w:lineRule="auto"/>
    </w:pPr>
    <w:rPr>
      <w:sz w:val="15"/>
    </w:rPr>
  </w:style>
  <w:style w:type="paragraph" w:customStyle="1" w:styleId="FirmennameDeckblatt">
    <w:name w:val="Firmenname – Deckblatt"/>
    <w:basedOn w:val="Standard"/>
    <w:link w:val="FirmennameDeckblattZchn"/>
    <w:qFormat/>
    <w:rPr>
      <w:rFonts w:asciiTheme="majorHAnsi" w:hAnsiTheme="majorHAnsi"/>
    </w:rPr>
  </w:style>
  <w:style w:type="character" w:customStyle="1" w:styleId="NewsletterDatumZchn">
    <w:name w:val="Newsletter – Datum Zchn"/>
    <w:basedOn w:val="Absatz-Standardschriftart"/>
    <w:link w:val="NewsletterDatum"/>
    <w:rPr>
      <w:rFonts w:asciiTheme="majorHAnsi" w:hAnsiTheme="majorHAnsi"/>
      <w:b/>
      <w:sz w:val="17"/>
    </w:rPr>
  </w:style>
  <w:style w:type="character" w:customStyle="1" w:styleId="FirmennameDeckblattZchn">
    <w:name w:val="Firmenname – Deckblatt Zchn"/>
    <w:basedOn w:val="Absatz-Standardschriftart"/>
    <w:link w:val="FirmennameDeckblatt"/>
    <w:rPr>
      <w:rFonts w:asciiTheme="majorHAnsi" w:hAnsiTheme="majorHAnsi"/>
      <w:sz w:val="17"/>
    </w:rPr>
  </w:style>
  <w:style w:type="paragraph" w:customStyle="1" w:styleId="Logohiereinfgen">
    <w:name w:val="Logo hier einfügen"/>
    <w:basedOn w:val="Standard"/>
    <w:qFormat/>
    <w:pPr>
      <w:jc w:val="center"/>
    </w:pPr>
    <w:rPr>
      <w:rFonts w:asciiTheme="majorHAnsi" w:hAnsiTheme="majorHAnsi"/>
      <w:sz w:val="20"/>
    </w:rPr>
  </w:style>
  <w:style w:type="character" w:styleId="Platzhaltertext">
    <w:name w:val="Placeholder Text"/>
    <w:basedOn w:val="Absatz-Standardschriftart"/>
    <w:uiPriority w:val="99"/>
    <w:semiHidden/>
    <w:rPr>
      <w:color w:val="808080"/>
    </w:rPr>
  </w:style>
  <w:style w:type="paragraph" w:customStyle="1" w:styleId="NewsletterTitel">
    <w:name w:val="Newsletter – Titel"/>
    <w:basedOn w:val="Standard"/>
    <w:qFormat/>
    <w:pPr>
      <w:framePr w:hSpace="180" w:wrap="around" w:vAnchor="page" w:hAnchor="margin" w:y="1141"/>
    </w:pPr>
    <w:rPr>
      <w:rFonts w:asciiTheme="majorHAnsi" w:hAnsiTheme="majorHAnsi"/>
      <w:noProof/>
      <w:sz w:val="96"/>
      <w:szCs w:val="96"/>
    </w:rPr>
  </w:style>
  <w:style w:type="paragraph" w:styleId="Beschriftung">
    <w:name w:val="caption"/>
    <w:basedOn w:val="Standard"/>
    <w:next w:val="Standard"/>
    <w:uiPriority w:val="99"/>
    <w:unhideWhenUsed/>
    <w:rsid w:val="001425B5"/>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Normal Indent" w:qFormat="1"/>
    <w:lsdException w:name="List Bullet" w:semiHidden="0" w:uiPriority="9" w:unhideWhenUsed="0" w:qFormat="1"/>
    <w:lsdException w:name="List Number" w:semiHidden="0" w:uiPriority="9" w:unhideWhenUsed="0" w:qFormat="1"/>
    <w:lsdException w:name="List Bullet 2" w:semiHidden="0" w:uiPriority="10" w:unhideWhenUsed="0" w:qFormat="1"/>
    <w:lsdException w:name="List Number 2" w:semiHidden="0" w:uiPriority="10" w:unhideWhenUsed="0" w:qFormat="1"/>
    <w:lsdException w:name="Title" w:semiHidden="0" w:uiPriority="4" w:unhideWhenUsed="0" w:qFormat="1"/>
    <w:lsdException w:name="List Continue" w:semiHidden="0" w:uiPriority="9" w:unhideWhenUsed="0" w:qFormat="1"/>
    <w:lsdException w:name="List Continue 2" w:semiHidden="0" w:uiPriority="10"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Placeholder Text"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6"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spacing w:after="0" w:line="240" w:lineRule="auto"/>
    </w:pPr>
    <w:rPr>
      <w:sz w:val="17"/>
      <w:lang w:val="de-DE"/>
    </w:rPr>
  </w:style>
  <w:style w:type="paragraph" w:styleId="berschrift1">
    <w:name w:val="heading 1"/>
    <w:basedOn w:val="Standard"/>
    <w:next w:val="Standard"/>
    <w:link w:val="berschrift1Zchn"/>
    <w:uiPriority w:val="1"/>
    <w:semiHidden/>
    <w:unhideWhenUsed/>
    <w:pPr>
      <w:outlineLvl w:val="0"/>
    </w:pPr>
    <w:rPr>
      <w:rFonts w:asciiTheme="majorHAnsi" w:hAnsiTheme="majorHAnsi"/>
      <w:sz w:val="96"/>
      <w:szCs w:val="96"/>
    </w:rPr>
  </w:style>
  <w:style w:type="paragraph" w:styleId="berschrift2">
    <w:name w:val="heading 2"/>
    <w:basedOn w:val="berschrift1"/>
    <w:next w:val="Standard"/>
    <w:link w:val="berschrift2Zchn"/>
    <w:uiPriority w:val="1"/>
    <w:semiHidden/>
    <w:unhideWhenUsed/>
    <w:qFormat/>
    <w:pPr>
      <w:outlineLvl w:val="1"/>
    </w:pPr>
    <w:rPr>
      <w:i/>
      <w:sz w:val="32"/>
      <w:szCs w:val="32"/>
    </w:rPr>
  </w:style>
  <w:style w:type="paragraph" w:styleId="berschrift3">
    <w:name w:val="heading 3"/>
    <w:basedOn w:val="Standard"/>
    <w:next w:val="Standard"/>
    <w:link w:val="berschrift3Zchn"/>
    <w:uiPriority w:val="1"/>
    <w:semiHidden/>
    <w:unhideWhenUsed/>
    <w:qFormat/>
    <w:pPr>
      <w:outlineLvl w:val="2"/>
    </w:pPr>
    <w:rPr>
      <w:rFonts w:asciiTheme="majorHAnsi" w:hAnsiTheme="majorHAnsi"/>
      <w:color w:val="FFFFFF" w:themeColor="background1"/>
      <w:sz w:val="52"/>
      <w:szCs w:val="56"/>
    </w:rPr>
  </w:style>
  <w:style w:type="paragraph" w:styleId="berschrift4">
    <w:name w:val="heading 4"/>
    <w:basedOn w:val="Standard"/>
    <w:next w:val="Standard"/>
    <w:link w:val="berschrift4Zchn"/>
    <w:uiPriority w:val="1"/>
    <w:unhideWhenUsed/>
    <w:qFormat/>
    <w:pPr>
      <w:ind w:left="14"/>
      <w:outlineLvl w:val="3"/>
    </w:pPr>
    <w:rPr>
      <w:rFonts w:asciiTheme="majorHAnsi" w:hAnsiTheme="majorHAnsi"/>
      <w:sz w:val="32"/>
      <w:szCs w:val="36"/>
    </w:rPr>
  </w:style>
  <w:style w:type="paragraph" w:styleId="berschrift5">
    <w:name w:val="heading 5"/>
    <w:basedOn w:val="Standard"/>
    <w:next w:val="Standard"/>
    <w:link w:val="berschrift5Zchn"/>
    <w:uiPriority w:val="1"/>
    <w:semiHidden/>
    <w:unhideWhenUsed/>
    <w:qFormat/>
    <w:pPr>
      <w:spacing w:after="200"/>
      <w:outlineLvl w:val="4"/>
    </w:pPr>
    <w:rPr>
      <w:rFonts w:asciiTheme="majorHAnsi" w:hAnsiTheme="majorHAnsi"/>
      <w:sz w:val="18"/>
      <w:szCs w:val="20"/>
    </w:rPr>
  </w:style>
  <w:style w:type="paragraph" w:styleId="berschrift6">
    <w:name w:val="heading 6"/>
    <w:basedOn w:val="berschrift4"/>
    <w:next w:val="Standard"/>
    <w:link w:val="berschrift6Zchn"/>
    <w:uiPriority w:val="1"/>
    <w:semiHidden/>
    <w:unhideWhenUsed/>
    <w:qFormat/>
    <w:pPr>
      <w:outlineLvl w:val="5"/>
    </w:pPr>
    <w:rPr>
      <w:b/>
      <w:noProof/>
      <w:color w:val="FFFFFF" w:themeColor="background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Pr>
      <w:rFonts w:ascii="Tahoma" w:hAnsi="Tahoma" w:cs="Tahoma"/>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character" w:customStyle="1" w:styleId="berschrift1Zchn">
    <w:name w:val="Überschrift 1 Zchn"/>
    <w:basedOn w:val="Absatz-Standardschriftart"/>
    <w:link w:val="berschrift1"/>
    <w:uiPriority w:val="1"/>
    <w:semiHidden/>
    <w:rPr>
      <w:rFonts w:asciiTheme="majorHAnsi" w:hAnsiTheme="majorHAnsi"/>
      <w:sz w:val="96"/>
      <w:szCs w:val="96"/>
    </w:rPr>
  </w:style>
  <w:style w:type="character" w:customStyle="1" w:styleId="berschrift2Zchn">
    <w:name w:val="Überschrift 2 Zchn"/>
    <w:basedOn w:val="Absatz-Standardschriftart"/>
    <w:link w:val="berschrift2"/>
    <w:uiPriority w:val="1"/>
    <w:semiHidden/>
    <w:rPr>
      <w:rFonts w:asciiTheme="majorHAnsi" w:hAnsiTheme="majorHAnsi"/>
      <w:i/>
      <w:sz w:val="32"/>
      <w:szCs w:val="32"/>
    </w:rPr>
  </w:style>
  <w:style w:type="paragraph" w:customStyle="1" w:styleId="NewsletterDatum">
    <w:name w:val="Newsletter – Datum"/>
    <w:basedOn w:val="Standard"/>
    <w:link w:val="NewsletterDatumZchn"/>
    <w:qFormat/>
    <w:rPr>
      <w:rFonts w:asciiTheme="majorHAnsi" w:hAnsiTheme="majorHAnsi"/>
      <w:b/>
    </w:rPr>
  </w:style>
  <w:style w:type="paragraph" w:customStyle="1" w:styleId="NewsletterJahrgang">
    <w:name w:val="Newsletter – Jahrgang"/>
    <w:basedOn w:val="Standard"/>
    <w:qFormat/>
    <w:pPr>
      <w:jc w:val="right"/>
    </w:pPr>
    <w:rPr>
      <w:rFonts w:asciiTheme="majorHAnsi" w:hAnsiTheme="majorHAnsi"/>
      <w:b/>
      <w:color w:val="FFFFFF" w:themeColor="background1"/>
      <w:sz w:val="20"/>
    </w:rPr>
  </w:style>
  <w:style w:type="character" w:customStyle="1" w:styleId="berschrift3Zchn">
    <w:name w:val="Überschrift 3 Zchn"/>
    <w:basedOn w:val="Absatz-Standardschriftart"/>
    <w:link w:val="berschrift3"/>
    <w:uiPriority w:val="1"/>
    <w:semiHidden/>
    <w:rPr>
      <w:rFonts w:asciiTheme="majorHAnsi" w:hAnsiTheme="majorHAnsi"/>
      <w:color w:val="FFFFFF" w:themeColor="background1"/>
      <w:sz w:val="52"/>
      <w:szCs w:val="56"/>
    </w:rPr>
  </w:style>
  <w:style w:type="paragraph" w:customStyle="1" w:styleId="NewsletterTextkrper">
    <w:name w:val="Newsletter – Textkörper"/>
    <w:basedOn w:val="Standard"/>
    <w:qFormat/>
    <w:pPr>
      <w:spacing w:after="130" w:line="260" w:lineRule="exact"/>
      <w:ind w:left="144" w:right="144"/>
    </w:pPr>
  </w:style>
  <w:style w:type="character" w:customStyle="1" w:styleId="berschrift4Zchn">
    <w:name w:val="Überschrift 4 Zchn"/>
    <w:basedOn w:val="Absatz-Standardschriftart"/>
    <w:link w:val="berschrift4"/>
    <w:uiPriority w:val="1"/>
    <w:rPr>
      <w:rFonts w:asciiTheme="majorHAnsi" w:hAnsiTheme="majorHAnsi"/>
      <w:sz w:val="32"/>
      <w:szCs w:val="36"/>
    </w:rPr>
  </w:style>
  <w:style w:type="character" w:customStyle="1" w:styleId="berschrift5Zchn">
    <w:name w:val="Überschrift 5 Zchn"/>
    <w:basedOn w:val="Absatz-Standardschriftart"/>
    <w:link w:val="berschrift5"/>
    <w:uiPriority w:val="1"/>
    <w:semiHidden/>
    <w:rPr>
      <w:rFonts w:asciiTheme="majorHAnsi" w:hAnsiTheme="majorHAnsi"/>
      <w:sz w:val="18"/>
      <w:szCs w:val="20"/>
    </w:rPr>
  </w:style>
  <w:style w:type="paragraph" w:customStyle="1" w:styleId="Inhalte">
    <w:name w:val="Inhalte"/>
    <w:basedOn w:val="Standard"/>
    <w:qFormat/>
    <w:pPr>
      <w:tabs>
        <w:tab w:val="left" w:pos="2304"/>
      </w:tabs>
      <w:spacing w:after="200" w:line="360" w:lineRule="auto"/>
      <w:contextualSpacing/>
    </w:pPr>
  </w:style>
  <w:style w:type="paragraph" w:styleId="Kopfzeile">
    <w:name w:val="header"/>
    <w:basedOn w:val="Standard"/>
    <w:link w:val="KopfzeileZchn"/>
    <w:uiPriority w:val="99"/>
    <w:semiHidden/>
    <w:unhideWhenUsed/>
    <w:pPr>
      <w:tabs>
        <w:tab w:val="center" w:pos="4680"/>
        <w:tab w:val="right" w:pos="9360"/>
      </w:tabs>
    </w:pPr>
  </w:style>
  <w:style w:type="character" w:customStyle="1" w:styleId="KopfzeileZchn">
    <w:name w:val="Kopfzeile Zchn"/>
    <w:basedOn w:val="Absatz-Standardschriftart"/>
    <w:link w:val="Kopfzeile"/>
    <w:uiPriority w:val="99"/>
    <w:semiHidden/>
    <w:rPr>
      <w:sz w:val="16"/>
    </w:rPr>
  </w:style>
  <w:style w:type="paragraph" w:styleId="Fuzeile">
    <w:name w:val="footer"/>
    <w:basedOn w:val="Standard"/>
    <w:link w:val="FuzeileZchn"/>
    <w:uiPriority w:val="99"/>
    <w:semiHidden/>
    <w:unhideWhenUsed/>
    <w:pPr>
      <w:tabs>
        <w:tab w:val="center" w:pos="4680"/>
        <w:tab w:val="right" w:pos="9360"/>
      </w:tabs>
    </w:pPr>
  </w:style>
  <w:style w:type="character" w:customStyle="1" w:styleId="FuzeileZchn">
    <w:name w:val="Fußzeile Zchn"/>
    <w:basedOn w:val="Absatz-Standardschriftart"/>
    <w:link w:val="Fuzeile"/>
    <w:uiPriority w:val="99"/>
    <w:semiHidden/>
    <w:rPr>
      <w:sz w:val="16"/>
    </w:rPr>
  </w:style>
  <w:style w:type="paragraph" w:customStyle="1" w:styleId="Seitenzahlrechts">
    <w:name w:val="Seitenzahl rechts"/>
    <w:basedOn w:val="Standard"/>
    <w:qFormat/>
    <w:pPr>
      <w:ind w:right="144"/>
      <w:jc w:val="right"/>
    </w:pPr>
    <w:rPr>
      <w:rFonts w:asciiTheme="majorHAnsi" w:hAnsiTheme="majorHAnsi"/>
      <w:b/>
      <w:color w:val="FFFFFF" w:themeColor="background1"/>
      <w:sz w:val="20"/>
    </w:rPr>
  </w:style>
  <w:style w:type="paragraph" w:customStyle="1" w:styleId="Seitenzahllinks">
    <w:name w:val="Seitenzahl links"/>
    <w:basedOn w:val="Standard"/>
    <w:qFormat/>
    <w:pPr>
      <w:ind w:left="144"/>
    </w:pPr>
    <w:rPr>
      <w:rFonts w:asciiTheme="majorHAnsi" w:hAnsiTheme="majorHAnsi"/>
      <w:b/>
      <w:color w:val="FFFFFF" w:themeColor="background1"/>
      <w:sz w:val="22"/>
    </w:rPr>
  </w:style>
  <w:style w:type="character" w:customStyle="1" w:styleId="berschrift6Zchn">
    <w:name w:val="Überschrift 6 Zchn"/>
    <w:basedOn w:val="Absatz-Standardschriftart"/>
    <w:link w:val="berschrift6"/>
    <w:uiPriority w:val="1"/>
    <w:semiHidden/>
    <w:rPr>
      <w:rFonts w:asciiTheme="majorHAnsi" w:hAnsiTheme="majorHAnsi"/>
      <w:b/>
      <w:noProof/>
      <w:color w:val="FFFFFF" w:themeColor="background1"/>
      <w:sz w:val="32"/>
      <w:szCs w:val="36"/>
    </w:rPr>
  </w:style>
  <w:style w:type="paragraph" w:customStyle="1" w:styleId="Fotobeschriftung">
    <w:name w:val="Fotobeschriftung"/>
    <w:basedOn w:val="Standard"/>
    <w:qFormat/>
    <w:pPr>
      <w:spacing w:after="40" w:line="288" w:lineRule="auto"/>
      <w:jc w:val="right"/>
    </w:pPr>
    <w:rPr>
      <w:i/>
      <w:sz w:val="16"/>
      <w:szCs w:val="20"/>
    </w:rPr>
  </w:style>
  <w:style w:type="paragraph" w:customStyle="1" w:styleId="GroesZitat">
    <w:name w:val="Großes Zitat"/>
    <w:basedOn w:val="Standard"/>
    <w:qFormat/>
    <w:pPr>
      <w:spacing w:line="288" w:lineRule="auto"/>
    </w:pPr>
    <w:rPr>
      <w:rFonts w:asciiTheme="majorHAnsi" w:hAnsiTheme="majorHAnsi"/>
      <w:i/>
      <w:color w:val="9BBB59" w:themeColor="accent3"/>
      <w:sz w:val="24"/>
      <w:szCs w:val="28"/>
    </w:rPr>
  </w:style>
  <w:style w:type="paragraph" w:customStyle="1" w:styleId="KurzartikelgroerTyp">
    <w:name w:val="Kurzartikel – großer Typ"/>
    <w:basedOn w:val="Standard"/>
    <w:qFormat/>
    <w:pPr>
      <w:spacing w:after="120" w:line="360" w:lineRule="auto"/>
    </w:pPr>
    <w:rPr>
      <w:sz w:val="24"/>
    </w:rPr>
  </w:style>
  <w:style w:type="paragraph" w:customStyle="1" w:styleId="RandleisteUntertitel">
    <w:name w:val="Randleiste – Untertitel"/>
    <w:basedOn w:val="Standard"/>
    <w:qFormat/>
    <w:pPr>
      <w:spacing w:after="120"/>
    </w:pPr>
    <w:rPr>
      <w:rFonts w:asciiTheme="majorHAnsi" w:hAnsiTheme="majorHAnsi"/>
      <w:sz w:val="20"/>
      <w:szCs w:val="20"/>
    </w:rPr>
  </w:style>
  <w:style w:type="paragraph" w:customStyle="1" w:styleId="RandleisteTitel">
    <w:name w:val="Randleiste – Titel"/>
    <w:basedOn w:val="Standard"/>
    <w:qFormat/>
    <w:pPr>
      <w:pBdr>
        <w:bottom w:val="single" w:sz="4" w:space="1" w:color="9BBB59" w:themeColor="accent3"/>
      </w:pBdr>
      <w:spacing w:before="200" w:after="200" w:line="276" w:lineRule="auto"/>
    </w:pPr>
    <w:rPr>
      <w:rFonts w:asciiTheme="majorHAnsi" w:hAnsiTheme="majorHAnsi"/>
      <w:color w:val="76923C" w:themeColor="accent3" w:themeShade="BF"/>
      <w:sz w:val="24"/>
    </w:rPr>
  </w:style>
  <w:style w:type="paragraph" w:customStyle="1" w:styleId="Firmenslogan">
    <w:name w:val="Firmenslogan"/>
    <w:basedOn w:val="Standard"/>
    <w:qFormat/>
    <w:pPr>
      <w:spacing w:before="200" w:after="200"/>
    </w:pPr>
    <w:rPr>
      <w:rFonts w:asciiTheme="majorHAnsi" w:hAnsiTheme="majorHAnsi"/>
      <w:i/>
    </w:rPr>
  </w:style>
  <w:style w:type="paragraph" w:customStyle="1" w:styleId="RandleisteTextkrper">
    <w:name w:val="Randleiste – Textkörper"/>
    <w:basedOn w:val="Standard"/>
    <w:qFormat/>
    <w:pPr>
      <w:spacing w:after="200" w:line="384" w:lineRule="auto"/>
    </w:pPr>
    <w:rPr>
      <w:sz w:val="15"/>
    </w:rPr>
  </w:style>
  <w:style w:type="paragraph" w:customStyle="1" w:styleId="FirmennameDeckblatt">
    <w:name w:val="Firmenname – Deckblatt"/>
    <w:basedOn w:val="Standard"/>
    <w:link w:val="FirmennameDeckblattZchn"/>
    <w:qFormat/>
    <w:rPr>
      <w:rFonts w:asciiTheme="majorHAnsi" w:hAnsiTheme="majorHAnsi"/>
    </w:rPr>
  </w:style>
  <w:style w:type="character" w:customStyle="1" w:styleId="NewsletterDatumZchn">
    <w:name w:val="Newsletter – Datum Zchn"/>
    <w:basedOn w:val="Absatz-Standardschriftart"/>
    <w:link w:val="NewsletterDatum"/>
    <w:rPr>
      <w:rFonts w:asciiTheme="majorHAnsi" w:hAnsiTheme="majorHAnsi"/>
      <w:b/>
      <w:sz w:val="17"/>
    </w:rPr>
  </w:style>
  <w:style w:type="character" w:customStyle="1" w:styleId="FirmennameDeckblattZchn">
    <w:name w:val="Firmenname – Deckblatt Zchn"/>
    <w:basedOn w:val="Absatz-Standardschriftart"/>
    <w:link w:val="FirmennameDeckblatt"/>
    <w:rPr>
      <w:rFonts w:asciiTheme="majorHAnsi" w:hAnsiTheme="majorHAnsi"/>
      <w:sz w:val="17"/>
    </w:rPr>
  </w:style>
  <w:style w:type="paragraph" w:customStyle="1" w:styleId="Logohiereinfgen">
    <w:name w:val="Logo hier einfügen"/>
    <w:basedOn w:val="Standard"/>
    <w:qFormat/>
    <w:pPr>
      <w:jc w:val="center"/>
    </w:pPr>
    <w:rPr>
      <w:rFonts w:asciiTheme="majorHAnsi" w:hAnsiTheme="majorHAnsi"/>
      <w:sz w:val="20"/>
    </w:rPr>
  </w:style>
  <w:style w:type="character" w:styleId="Platzhaltertext">
    <w:name w:val="Placeholder Text"/>
    <w:basedOn w:val="Absatz-Standardschriftart"/>
    <w:uiPriority w:val="99"/>
    <w:semiHidden/>
    <w:rPr>
      <w:color w:val="808080"/>
    </w:rPr>
  </w:style>
  <w:style w:type="paragraph" w:customStyle="1" w:styleId="NewsletterTitel">
    <w:name w:val="Newsletter – Titel"/>
    <w:basedOn w:val="Standard"/>
    <w:qFormat/>
    <w:pPr>
      <w:framePr w:hSpace="180" w:wrap="around" w:vAnchor="page" w:hAnchor="margin" w:y="1141"/>
    </w:pPr>
    <w:rPr>
      <w:rFonts w:asciiTheme="majorHAnsi" w:hAnsiTheme="majorHAnsi"/>
      <w:noProof/>
      <w:sz w:val="96"/>
      <w:szCs w:val="96"/>
    </w:rPr>
  </w:style>
  <w:style w:type="paragraph" w:styleId="Beschriftung">
    <w:name w:val="caption"/>
    <w:basedOn w:val="Standard"/>
    <w:next w:val="Standard"/>
    <w:uiPriority w:val="99"/>
    <w:unhideWhenUsed/>
    <w:rsid w:val="001425B5"/>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0.jpe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wmf"/><Relationship Id="rId25" Type="http://schemas.openxmlformats.org/officeDocument/2006/relationships/image" Target="media/image12.jpe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0.png"/><Relationship Id="rId20" Type="http://schemas.openxmlformats.org/officeDocument/2006/relationships/image" Target="media/image70.jpeg"/><Relationship Id="rId29"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header" Target="header2.xml"/><Relationship Id="rId3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tmann\AppData\Roaming\Microsoft\Templates\Newslet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F864E5DD8F743CFBECE1EA998B10239"/>
        <w:category>
          <w:name w:val="Allgemein"/>
          <w:gallery w:val="placeholder"/>
        </w:category>
        <w:types>
          <w:type w:val="bbPlcHdr"/>
        </w:types>
        <w:behaviors>
          <w:behavior w:val="content"/>
        </w:behaviors>
        <w:guid w:val="{C357FD83-672B-4A11-905F-ADB1F8562AA3}"/>
      </w:docPartPr>
      <w:docPartBody>
        <w:p w:rsidR="001F0A8E" w:rsidRDefault="00EA1743">
          <w:pPr>
            <w:pStyle w:val="2F864E5DD8F743CFBECE1EA998B10239"/>
          </w:pPr>
          <w:r>
            <w:rPr>
              <w:noProof/>
            </w:rPr>
            <w:t>[title]</w:t>
          </w:r>
        </w:p>
      </w:docPartBody>
    </w:docPart>
    <w:docPart>
      <w:docPartPr>
        <w:name w:val="727B3608F37B4076B12A2EEF68D86F7E"/>
        <w:category>
          <w:name w:val="Allgemein"/>
          <w:gallery w:val="placeholder"/>
        </w:category>
        <w:types>
          <w:type w:val="bbPlcHdr"/>
        </w:types>
        <w:behaviors>
          <w:behavior w:val="content"/>
        </w:behaviors>
        <w:guid w:val="{621199B0-0E43-4778-A536-F04BE7DCCB6F}"/>
      </w:docPartPr>
      <w:docPartBody>
        <w:p w:rsidR="001F0A8E" w:rsidRDefault="00EA1743">
          <w:pPr>
            <w:pStyle w:val="727B3608F37B4076B12A2EEF68D86F7E"/>
          </w:pPr>
          <w:r>
            <w:rPr>
              <w:rStyle w:val="Platzhaltertext"/>
            </w:rPr>
            <w:t>[</w:t>
          </w:r>
          <w:r>
            <w:t>Volume 1, Issue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1743"/>
    <w:rsid w:val="001F0A8E"/>
    <w:rsid w:val="00302908"/>
    <w:rsid w:val="008569A6"/>
    <w:rsid w:val="00EA1743"/>
    <w:rsid w:val="00F5217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00D1683372B7497AB05D14BAB2E8D985">
    <w:name w:val="00D1683372B7497AB05D14BAB2E8D985"/>
  </w:style>
  <w:style w:type="paragraph" w:customStyle="1" w:styleId="CompanyName-Cover">
    <w:name w:val="Company Name - Cover"/>
    <w:basedOn w:val="Standard"/>
    <w:link w:val="CompanyName-CoverChar"/>
    <w:qFormat/>
    <w:pPr>
      <w:spacing w:after="0" w:line="240" w:lineRule="auto"/>
    </w:pPr>
    <w:rPr>
      <w:rFonts w:asciiTheme="majorHAnsi" w:eastAsiaTheme="minorHAnsi" w:hAnsiTheme="majorHAnsi"/>
      <w:sz w:val="17"/>
      <w:lang w:val="en-US" w:eastAsia="en-US"/>
    </w:rPr>
  </w:style>
  <w:style w:type="character" w:customStyle="1" w:styleId="CompanyName-CoverChar">
    <w:name w:val="Company Name - Cover Char"/>
    <w:basedOn w:val="Absatz-Standardschriftart"/>
    <w:link w:val="CompanyName-Cover"/>
    <w:rPr>
      <w:rFonts w:asciiTheme="majorHAnsi" w:eastAsiaTheme="minorHAnsi" w:hAnsiTheme="majorHAnsi"/>
      <w:sz w:val="17"/>
      <w:lang w:val="en-US" w:eastAsia="en-US"/>
    </w:rPr>
  </w:style>
  <w:style w:type="paragraph" w:customStyle="1" w:styleId="30B4C9ACEE9B40DB8955B88BBFDA2934">
    <w:name w:val="30B4C9ACEE9B40DB8955B88BBFDA2934"/>
  </w:style>
  <w:style w:type="paragraph" w:customStyle="1" w:styleId="48F36749951B405291129CE8D5EDFBFC">
    <w:name w:val="48F36749951B405291129CE8D5EDFBFC"/>
  </w:style>
  <w:style w:type="paragraph" w:customStyle="1" w:styleId="2F864E5DD8F743CFBECE1EA998B10239">
    <w:name w:val="2F864E5DD8F743CFBECE1EA998B10239"/>
  </w:style>
  <w:style w:type="character" w:styleId="Platzhaltertext">
    <w:name w:val="Placeholder Text"/>
    <w:basedOn w:val="Absatz-Standardschriftart"/>
    <w:uiPriority w:val="99"/>
    <w:semiHidden/>
    <w:rsid w:val="001F0A8E"/>
    <w:rPr>
      <w:color w:val="808080"/>
    </w:rPr>
  </w:style>
  <w:style w:type="paragraph" w:customStyle="1" w:styleId="727B3608F37B4076B12A2EEF68D86F7E">
    <w:name w:val="727B3608F37B4076B12A2EEF68D86F7E"/>
  </w:style>
  <w:style w:type="paragraph" w:customStyle="1" w:styleId="D890D26DB7444BB9B4369F6F836AB5B8">
    <w:name w:val="D890D26DB7444BB9B4369F6F836AB5B8"/>
    <w:rsid w:val="001F0A8E"/>
  </w:style>
  <w:style w:type="paragraph" w:customStyle="1" w:styleId="00C1BAB3F3BF4213A4062B750DBD300A">
    <w:name w:val="00C1BAB3F3BF4213A4062B750DBD300A"/>
    <w:rsid w:val="001F0A8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00D1683372B7497AB05D14BAB2E8D985">
    <w:name w:val="00D1683372B7497AB05D14BAB2E8D985"/>
  </w:style>
  <w:style w:type="paragraph" w:customStyle="1" w:styleId="CompanyName-Cover">
    <w:name w:val="Company Name - Cover"/>
    <w:basedOn w:val="Standard"/>
    <w:link w:val="CompanyName-CoverChar"/>
    <w:qFormat/>
    <w:pPr>
      <w:spacing w:after="0" w:line="240" w:lineRule="auto"/>
    </w:pPr>
    <w:rPr>
      <w:rFonts w:asciiTheme="majorHAnsi" w:eastAsiaTheme="minorHAnsi" w:hAnsiTheme="majorHAnsi"/>
      <w:sz w:val="17"/>
      <w:lang w:val="en-US" w:eastAsia="en-US"/>
    </w:rPr>
  </w:style>
  <w:style w:type="character" w:customStyle="1" w:styleId="CompanyName-CoverChar">
    <w:name w:val="Company Name - Cover Char"/>
    <w:basedOn w:val="Absatz-Standardschriftart"/>
    <w:link w:val="CompanyName-Cover"/>
    <w:rPr>
      <w:rFonts w:asciiTheme="majorHAnsi" w:eastAsiaTheme="minorHAnsi" w:hAnsiTheme="majorHAnsi"/>
      <w:sz w:val="17"/>
      <w:lang w:val="en-US" w:eastAsia="en-US"/>
    </w:rPr>
  </w:style>
  <w:style w:type="paragraph" w:customStyle="1" w:styleId="30B4C9ACEE9B40DB8955B88BBFDA2934">
    <w:name w:val="30B4C9ACEE9B40DB8955B88BBFDA2934"/>
  </w:style>
  <w:style w:type="paragraph" w:customStyle="1" w:styleId="48F36749951B405291129CE8D5EDFBFC">
    <w:name w:val="48F36749951B405291129CE8D5EDFBFC"/>
  </w:style>
  <w:style w:type="paragraph" w:customStyle="1" w:styleId="2F864E5DD8F743CFBECE1EA998B10239">
    <w:name w:val="2F864E5DD8F743CFBECE1EA998B10239"/>
  </w:style>
  <w:style w:type="character" w:styleId="Platzhaltertext">
    <w:name w:val="Placeholder Text"/>
    <w:basedOn w:val="Absatz-Standardschriftart"/>
    <w:uiPriority w:val="99"/>
    <w:semiHidden/>
    <w:rsid w:val="001F0A8E"/>
    <w:rPr>
      <w:color w:val="808080"/>
    </w:rPr>
  </w:style>
  <w:style w:type="paragraph" w:customStyle="1" w:styleId="727B3608F37B4076B12A2EEF68D86F7E">
    <w:name w:val="727B3608F37B4076B12A2EEF68D86F7E"/>
  </w:style>
  <w:style w:type="paragraph" w:customStyle="1" w:styleId="D890D26DB7444BB9B4369F6F836AB5B8">
    <w:name w:val="D890D26DB7444BB9B4369F6F836AB5B8"/>
    <w:rsid w:val="001F0A8E"/>
  </w:style>
  <w:style w:type="paragraph" w:customStyle="1" w:styleId="00C1BAB3F3BF4213A4062B750DBD300A">
    <w:name w:val="00C1BAB3F3BF4213A4062B750DBD300A"/>
    <w:rsid w:val="001F0A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100000" t="-60000" r="100000" b="200000"/>
          </a:path>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2016-03-03T00:00:00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3ACA95-BB28-4FAA-AA64-DD52DE7FD77C}">
  <ds:schemaRefs>
    <ds:schemaRef ds:uri="http://schemas.microsoft.com/sharepoint/v3/contenttype/forms"/>
  </ds:schemaRefs>
</ds:datastoreItem>
</file>

<file path=customXml/itemProps3.xml><?xml version="1.0" encoding="utf-8"?>
<ds:datastoreItem xmlns:ds="http://schemas.openxmlformats.org/officeDocument/2006/customXml" ds:itemID="{C33D33E7-1B94-4790-ACCF-AD0E65777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Newsletter</Template>
  <TotalTime>0</TotalTime>
  <Pages>1</Pages>
  <Words>62</Words>
  <Characters>394</Characters>
  <Application>Microsoft Office Word</Application>
  <DocSecurity>0</DocSecurity>
  <Lines>3</Lines>
  <Paragraphs>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Softwarewettbewerb</vt:lpstr>
      <vt:lpstr/>
    </vt:vector>
  </TitlesOfParts>
  <Company/>
  <LinksUpToDate>false</LinksUpToDate>
  <CharactersWithSpaces>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Softwarewettbewerb</dc:title>
  <dc:creator>Hartmann, Andreas</dc:creator>
  <cp:lastModifiedBy>Hartmann, Andreas</cp:lastModifiedBy>
  <cp:revision>4</cp:revision>
  <cp:lastPrinted>2016-03-08T09:07:00Z</cp:lastPrinted>
  <dcterms:created xsi:type="dcterms:W3CDTF">2016-03-08T09:03:00Z</dcterms:created>
  <dcterms:modified xsi:type="dcterms:W3CDTF">2016-03-08T09:08:00Z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TC101733869990</vt:lpwstr>
  </property>
</Properties>
</file>